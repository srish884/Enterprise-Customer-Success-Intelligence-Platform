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C771D" w14:textId="77777777" w:rsidR="00A9693E" w:rsidRPr="00A9693E" w:rsidRDefault="00A9693E" w:rsidP="00A9693E">
      <w:pPr>
        <w:jc w:val="center"/>
        <w:rPr>
          <w:b/>
          <w:bCs/>
        </w:rPr>
      </w:pPr>
      <w:r w:rsidRPr="00A9693E">
        <w:rPr>
          <w:b/>
          <w:bCs/>
        </w:rPr>
        <w:t>Enterprise Customer Success Intelligence Platform - ECSIP</w:t>
      </w:r>
    </w:p>
    <w:p w14:paraId="3251C909" w14:textId="77777777" w:rsidR="00A9693E" w:rsidRDefault="00A9693E" w:rsidP="00540D6C"/>
    <w:p w14:paraId="619607D0" w14:textId="77777777" w:rsidR="00A9693E" w:rsidRDefault="00A9693E" w:rsidP="00540D6C"/>
    <w:p w14:paraId="63640A7C" w14:textId="069A1EA3" w:rsidR="00017D4B" w:rsidRDefault="00A9693E" w:rsidP="00540D6C">
      <w:r>
        <w:br/>
      </w:r>
      <w:r w:rsidRPr="00A9693E">
        <w:drawing>
          <wp:inline distT="0" distB="0" distL="0" distR="0" wp14:anchorId="3A9A7F06" wp14:editId="05E000F0">
            <wp:extent cx="5400040" cy="3067050"/>
            <wp:effectExtent l="0" t="0" r="0" b="0"/>
            <wp:docPr id="1588520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5204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lastRenderedPageBreak/>
        <w:br/>
      </w:r>
      <w:r w:rsidRPr="00A9693E">
        <w:drawing>
          <wp:inline distT="0" distB="0" distL="0" distR="0" wp14:anchorId="70CA8E31" wp14:editId="66A6B0FC">
            <wp:extent cx="5400040" cy="4605020"/>
            <wp:effectExtent l="0" t="0" r="0" b="5080"/>
            <wp:docPr id="566498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4983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0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F60D2" w14:textId="77777777" w:rsidR="00A9693E" w:rsidRDefault="00A9693E" w:rsidP="00540D6C"/>
    <w:p w14:paraId="4EC347F3" w14:textId="77777777" w:rsidR="00A9693E" w:rsidRPr="00540D6C" w:rsidRDefault="00A9693E" w:rsidP="00540D6C"/>
    <w:sectPr w:rsidR="00A9693E" w:rsidRPr="00540D6C" w:rsidSect="000B7779">
      <w:footerReference w:type="default" r:id="rId15"/>
      <w:pgSz w:w="11906" w:h="16838" w:code="9"/>
      <w:pgMar w:top="2268" w:right="1701" w:bottom="1588" w:left="1701" w:header="709" w:footer="10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ECA6F" w14:textId="77777777" w:rsidR="00664C85" w:rsidRDefault="00664C85" w:rsidP="000D4D4E">
      <w:pPr>
        <w:spacing w:before="0" w:line="240" w:lineRule="auto"/>
      </w:pPr>
      <w:r>
        <w:separator/>
      </w:r>
    </w:p>
  </w:endnote>
  <w:endnote w:type="continuationSeparator" w:id="0">
    <w:p w14:paraId="07E4BB94" w14:textId="77777777" w:rsidR="00664C85" w:rsidRDefault="00664C85" w:rsidP="000D4D4E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(none)">
    <w:altName w:val="Times New Roman"/>
    <w:panose1 w:val="00000000000000000000"/>
    <w:charset w:val="00"/>
    <w:family w:val="roman"/>
    <w:notTrueType/>
    <w:pitch w:val="default"/>
  </w:font>
  <w:font w:name="ION">
    <w:panose1 w:val="00000000000000000000"/>
    <w:charset w:val="00"/>
    <w:family w:val="modern"/>
    <w:notTrueType/>
    <w:pitch w:val="variable"/>
    <w:sig w:usb0="8000002F" w:usb1="4000204A" w:usb2="00000000" w:usb3="00000000" w:csb0="00000001" w:csb1="00000000"/>
  </w:font>
  <w:font w:name="Source Sans Pro SemiBold">
    <w:charset w:val="00"/>
    <w:family w:val="swiss"/>
    <w:pitch w:val="variable"/>
    <w:sig w:usb0="600002F7" w:usb1="02000001" w:usb2="00000000" w:usb3="00000000" w:csb0="000001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Blank"/>
      <w:tblW w:w="5000" w:type="pct"/>
      <w:tblLook w:val="04A0" w:firstRow="1" w:lastRow="0" w:firstColumn="1" w:lastColumn="0" w:noHBand="0" w:noVBand="1"/>
    </w:tblPr>
    <w:tblGrid>
      <w:gridCol w:w="8098"/>
      <w:gridCol w:w="406"/>
    </w:tblGrid>
    <w:tr w:rsidR="006810CA" w14:paraId="3859019D" w14:textId="77777777" w:rsidTr="00E8110C">
      <w:trPr>
        <w:trHeight w:hRule="exact" w:val="964"/>
      </w:trPr>
      <w:tc>
        <w:tcPr>
          <w:tcW w:w="8098" w:type="dxa"/>
          <w:vAlign w:val="bottom"/>
        </w:tcPr>
        <w:p w14:paraId="6016188F" w14:textId="77777777" w:rsidR="006810CA" w:rsidRDefault="006810CA" w:rsidP="006810CA">
          <w:pPr>
            <w:pStyle w:val="Header"/>
          </w:pPr>
        </w:p>
      </w:tc>
      <w:tc>
        <w:tcPr>
          <w:tcW w:w="406" w:type="dxa"/>
          <w:vAlign w:val="bottom"/>
        </w:tcPr>
        <w:p w14:paraId="4AB90DF3" w14:textId="77777777" w:rsidR="006810CA" w:rsidRDefault="006810CA" w:rsidP="006810CA">
          <w:pPr>
            <w:pStyle w:val="PageNumber"/>
          </w:pPr>
          <w:r>
            <w:fldChar w:fldCharType="begin"/>
          </w:r>
          <w:r>
            <w:instrText xml:space="preserve"> PAGE  </w:instrText>
          </w:r>
          <w:r>
            <w:fldChar w:fldCharType="separate"/>
          </w:r>
          <w:r>
            <w:t>2</w:t>
          </w:r>
          <w:r>
            <w:fldChar w:fldCharType="end"/>
          </w:r>
        </w:p>
      </w:tc>
    </w:tr>
  </w:tbl>
  <w:p w14:paraId="499FB1CF" w14:textId="77777777" w:rsidR="007114AF" w:rsidRPr="00565058" w:rsidRDefault="007114AF" w:rsidP="00565058">
    <w:pPr>
      <w:pStyle w:val="HeaderBold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C3C738" w14:textId="77777777" w:rsidR="00664C85" w:rsidRDefault="00664C85" w:rsidP="000D4D4E">
      <w:pPr>
        <w:spacing w:before="0" w:line="240" w:lineRule="auto"/>
      </w:pPr>
    </w:p>
  </w:footnote>
  <w:footnote w:type="continuationSeparator" w:id="0">
    <w:p w14:paraId="05EC075E" w14:textId="77777777" w:rsidR="00664C85" w:rsidRDefault="00664C85" w:rsidP="000D4D4E">
      <w:pPr>
        <w:spacing w:before="0" w:line="240" w:lineRule="auto"/>
      </w:pPr>
    </w:p>
  </w:footnote>
  <w:footnote w:type="continuationNotice" w:id="1">
    <w:p w14:paraId="0E9F8AE3" w14:textId="77777777" w:rsidR="00664C85" w:rsidRDefault="00664C85">
      <w:pPr>
        <w:spacing w:before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DEE098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91E592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CE470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F82325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E0C18B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AD813A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1EC896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D2ACEB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4DA089B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C90224"/>
    <w:multiLevelType w:val="hybridMultilevel"/>
    <w:tmpl w:val="7764CD4A"/>
    <w:lvl w:ilvl="0" w:tplc="457CF1F6">
      <w:start w:val="1"/>
      <w:numFmt w:val="bullet"/>
      <w:pStyle w:val="Bullet5"/>
      <w:lvlText w:val="–"/>
      <w:lvlJc w:val="left"/>
      <w:pPr>
        <w:ind w:left="2081" w:hanging="360"/>
      </w:pPr>
      <w:rPr>
        <w:rFonts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04090003" w:tentative="1">
      <w:start w:val="1"/>
      <w:numFmt w:val="bullet"/>
      <w:lvlText w:val="o"/>
      <w:lvlJc w:val="left"/>
      <w:pPr>
        <w:ind w:left="28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41" w:hanging="360"/>
      </w:pPr>
      <w:rPr>
        <w:rFonts w:ascii="Wingdings" w:hAnsi="Wingdings" w:hint="default"/>
      </w:rPr>
    </w:lvl>
  </w:abstractNum>
  <w:abstractNum w:abstractNumId="10" w15:restartNumberingAfterBreak="0">
    <w:nsid w:val="0A435ACF"/>
    <w:multiLevelType w:val="hybridMultilevel"/>
    <w:tmpl w:val="1CAC4456"/>
    <w:lvl w:ilvl="0" w:tplc="8796256C">
      <w:start w:val="1"/>
      <w:numFmt w:val="bullet"/>
      <w:lvlText w:val="–"/>
      <w:lvlJc w:val="left"/>
      <w:pPr>
        <w:ind w:left="1060" w:hanging="360"/>
      </w:pPr>
      <w:rPr>
        <w:rFonts w:ascii="Arial" w:hAnsi="Arial" w:hint="default"/>
        <w:sz w:val="18"/>
        <w:u w:color="001437" w:themeColor="text1"/>
      </w:rPr>
    </w:lvl>
    <w:lvl w:ilvl="1" w:tplc="04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1" w15:restartNumberingAfterBreak="0">
    <w:nsid w:val="0AEB183F"/>
    <w:multiLevelType w:val="multilevel"/>
    <w:tmpl w:val="9BC68C6E"/>
    <w:styleLink w:val="Style1"/>
    <w:lvl w:ilvl="0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  <w:color w:val="001437"/>
      </w:rPr>
    </w:lvl>
    <w:lvl w:ilvl="1">
      <w:start w:val="1"/>
      <w:numFmt w:val="bullet"/>
      <w:lvlText w:val="–"/>
      <w:lvlJc w:val="left"/>
      <w:pPr>
        <w:tabs>
          <w:tab w:val="num" w:pos="680"/>
        </w:tabs>
        <w:ind w:left="680" w:hanging="340"/>
      </w:pPr>
      <w:rPr>
        <w:rFonts w:ascii="(none)" w:hAnsi="(none)" w:hint="default"/>
        <w:color w:val="007AC5" w:themeColor="accent1"/>
      </w:rPr>
    </w:lvl>
    <w:lvl w:ilvl="2">
      <w:start w:val="1"/>
      <w:numFmt w:val="bullet"/>
      <w:lvlText w:val="–"/>
      <w:lvlJc w:val="left"/>
      <w:pPr>
        <w:tabs>
          <w:tab w:val="num" w:pos="1134"/>
        </w:tabs>
        <w:ind w:left="1134" w:hanging="454"/>
      </w:pPr>
      <w:rPr>
        <w:rFonts w:ascii="(none)" w:hAnsi="(none)" w:hint="default"/>
        <w:color w:val="007AC5" w:themeColor="accent1"/>
      </w:rPr>
    </w:lvl>
    <w:lvl w:ilvl="3">
      <w:start w:val="1"/>
      <w:numFmt w:val="bullet"/>
      <w:lvlText w:val="–"/>
      <w:lvlJc w:val="left"/>
      <w:pPr>
        <w:tabs>
          <w:tab w:val="num" w:pos="1474"/>
        </w:tabs>
        <w:ind w:left="1474" w:hanging="340"/>
      </w:pPr>
      <w:rPr>
        <w:rFonts w:ascii="(none)" w:hAnsi="(none)" w:hint="default"/>
        <w:color w:val="007AC5" w:themeColor="accent1"/>
      </w:rPr>
    </w:lvl>
    <w:lvl w:ilvl="4">
      <w:start w:val="1"/>
      <w:numFmt w:val="bullet"/>
      <w:lvlText w:val="–"/>
      <w:lvlJc w:val="left"/>
      <w:pPr>
        <w:tabs>
          <w:tab w:val="num" w:pos="1814"/>
        </w:tabs>
        <w:ind w:left="1814" w:hanging="340"/>
      </w:pPr>
      <w:rPr>
        <w:rFonts w:ascii="(none)" w:hAnsi="(none)" w:hint="default"/>
        <w:color w:val="007AC5" w:themeColor="accent1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382" w:hanging="39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779" w:hanging="39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176" w:hanging="39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3573" w:hanging="397"/>
      </w:pPr>
      <w:rPr>
        <w:rFonts w:ascii="Wingdings" w:hAnsi="Wingdings" w:hint="default"/>
      </w:rPr>
    </w:lvl>
  </w:abstractNum>
  <w:abstractNum w:abstractNumId="12" w15:restartNumberingAfterBreak="0">
    <w:nsid w:val="12B9036A"/>
    <w:multiLevelType w:val="multilevel"/>
    <w:tmpl w:val="BE88082E"/>
    <w:styleLink w:val="Style2"/>
    <w:lvl w:ilvl="0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  <w:color w:val="D94641"/>
      </w:rPr>
    </w:lvl>
    <w:lvl w:ilvl="1">
      <w:start w:val="1"/>
      <w:numFmt w:val="bullet"/>
      <w:lvlText w:val="–"/>
      <w:lvlJc w:val="left"/>
      <w:pPr>
        <w:tabs>
          <w:tab w:val="num" w:pos="680"/>
        </w:tabs>
        <w:ind w:left="680" w:hanging="340"/>
      </w:pPr>
      <w:rPr>
        <w:rFonts w:ascii="(none)" w:hAnsi="(none)" w:hint="default"/>
        <w:color w:val="007AC5" w:themeColor="accent1"/>
      </w:rPr>
    </w:lvl>
    <w:lvl w:ilvl="2">
      <w:start w:val="1"/>
      <w:numFmt w:val="bullet"/>
      <w:lvlText w:val="–"/>
      <w:lvlJc w:val="left"/>
      <w:pPr>
        <w:tabs>
          <w:tab w:val="num" w:pos="1134"/>
        </w:tabs>
        <w:ind w:left="1134" w:hanging="454"/>
      </w:pPr>
      <w:rPr>
        <w:rFonts w:ascii="(none)" w:hAnsi="(none)" w:hint="default"/>
        <w:color w:val="007AC5" w:themeColor="accent1"/>
      </w:rPr>
    </w:lvl>
    <w:lvl w:ilvl="3">
      <w:start w:val="1"/>
      <w:numFmt w:val="bullet"/>
      <w:lvlText w:val="–"/>
      <w:lvlJc w:val="left"/>
      <w:pPr>
        <w:tabs>
          <w:tab w:val="num" w:pos="1474"/>
        </w:tabs>
        <w:ind w:left="1474" w:hanging="340"/>
      </w:pPr>
      <w:rPr>
        <w:rFonts w:ascii="(none)" w:hAnsi="(none)" w:hint="default"/>
        <w:color w:val="007AC5" w:themeColor="accent1"/>
      </w:rPr>
    </w:lvl>
    <w:lvl w:ilvl="4">
      <w:start w:val="1"/>
      <w:numFmt w:val="bullet"/>
      <w:lvlText w:val="–"/>
      <w:lvlJc w:val="left"/>
      <w:pPr>
        <w:tabs>
          <w:tab w:val="num" w:pos="1814"/>
        </w:tabs>
        <w:ind w:left="1814" w:hanging="340"/>
      </w:pPr>
      <w:rPr>
        <w:rFonts w:ascii="(none)" w:hAnsi="(none)" w:hint="default"/>
        <w:color w:val="007AC5" w:themeColor="accent1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382" w:hanging="39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779" w:hanging="39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176" w:hanging="39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3573" w:hanging="397"/>
      </w:pPr>
      <w:rPr>
        <w:rFonts w:ascii="Wingdings" w:hAnsi="Wingdings" w:hint="default"/>
      </w:rPr>
    </w:lvl>
  </w:abstractNum>
  <w:abstractNum w:abstractNumId="13" w15:restartNumberingAfterBreak="0">
    <w:nsid w:val="3F3C0EE5"/>
    <w:multiLevelType w:val="hybridMultilevel"/>
    <w:tmpl w:val="395E4F9E"/>
    <w:lvl w:ilvl="0" w:tplc="3A0E9FDE">
      <w:start w:val="1"/>
      <w:numFmt w:val="bullet"/>
      <w:lvlText w:val=""/>
      <w:lvlJc w:val="left"/>
      <w:pPr>
        <w:ind w:left="2250" w:hanging="360"/>
      </w:pPr>
      <w:rPr>
        <w:rFonts w:ascii="Wingdings" w:hAnsi="Wingdings" w:hint="default"/>
        <w:sz w:val="12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437A688C"/>
    <w:multiLevelType w:val="hybridMultilevel"/>
    <w:tmpl w:val="3A22A5EE"/>
    <w:lvl w:ilvl="0" w:tplc="DC66CA9E">
      <w:start w:val="1"/>
      <w:numFmt w:val="bullet"/>
      <w:pStyle w:val="Bullet4"/>
      <w:lvlText w:val="–"/>
      <w:lvlJc w:val="left"/>
      <w:pPr>
        <w:ind w:left="1741" w:hanging="360"/>
      </w:pPr>
      <w:rPr>
        <w:rFonts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0409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15" w15:restartNumberingAfterBreak="0">
    <w:nsid w:val="45297AD6"/>
    <w:multiLevelType w:val="hybridMultilevel"/>
    <w:tmpl w:val="4DD44930"/>
    <w:lvl w:ilvl="0" w:tplc="AE4AB8BC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</w:abstractNum>
  <w:abstractNum w:abstractNumId="16" w15:restartNumberingAfterBreak="0">
    <w:nsid w:val="4F47127F"/>
    <w:multiLevelType w:val="multilevel"/>
    <w:tmpl w:val="94D89EF0"/>
    <w:lvl w:ilvl="0">
      <w:start w:val="1"/>
      <w:numFmt w:val="bullet"/>
      <w:lvlText w:val="•"/>
      <w:lvlJc w:val="left"/>
      <w:pPr>
        <w:tabs>
          <w:tab w:val="num" w:pos="1701"/>
        </w:tabs>
        <w:ind w:left="340" w:hanging="340"/>
      </w:pPr>
      <w:rPr>
        <w:rFonts w:ascii="ION" w:hAnsi="ION" w:cs="Times New Roman" w:hint="default"/>
        <w:sz w:val="14"/>
        <w:szCs w:val="14"/>
      </w:rPr>
    </w:lvl>
    <w:lvl w:ilvl="1">
      <w:start w:val="1"/>
      <w:numFmt w:val="bullet"/>
      <w:lvlText w:val=""/>
      <w:lvlJc w:val="left"/>
      <w:pPr>
        <w:tabs>
          <w:tab w:val="num" w:pos="1701"/>
        </w:tabs>
        <w:ind w:left="680" w:hanging="340"/>
      </w:pPr>
      <w:rPr>
        <w:rFonts w:ascii="Symbol" w:hAnsi="Symbol" w:cs="Courier New" w:hint="default"/>
      </w:rPr>
    </w:lvl>
    <w:lvl w:ilvl="2">
      <w:start w:val="1"/>
      <w:numFmt w:val="bullet"/>
      <w:lvlText w:val=""/>
      <w:lvlJc w:val="left"/>
      <w:pPr>
        <w:tabs>
          <w:tab w:val="num" w:pos="1701"/>
        </w:tabs>
        <w:ind w:left="1021" w:hanging="341"/>
      </w:pPr>
      <w:rPr>
        <w:rFonts w:ascii="Symbol" w:hAnsi="Symbol" w:cs="Times New Roman" w:hint="default"/>
      </w:rPr>
    </w:lvl>
    <w:lvl w:ilvl="3">
      <w:start w:val="1"/>
      <w:numFmt w:val="bullet"/>
      <w:lvlText w:val=""/>
      <w:lvlJc w:val="left"/>
      <w:pPr>
        <w:tabs>
          <w:tab w:val="num" w:pos="1701"/>
        </w:tabs>
        <w:ind w:left="1361" w:hanging="340"/>
      </w:pPr>
      <w:rPr>
        <w:rFonts w:ascii="Symbol" w:hAnsi="Symbol" w:cs="Times New Roman" w:hint="default"/>
      </w:rPr>
    </w:lvl>
    <w:lvl w:ilvl="4">
      <w:start w:val="1"/>
      <w:numFmt w:val="bullet"/>
      <w:lvlText w:val=""/>
      <w:lvlJc w:val="left"/>
      <w:pPr>
        <w:tabs>
          <w:tab w:val="num" w:pos="1701"/>
        </w:tabs>
        <w:ind w:left="1701" w:hanging="340"/>
      </w:pPr>
      <w:rPr>
        <w:rFonts w:ascii="Symbol" w:hAnsi="Symbol" w:cs="Courier New" w:hint="default"/>
      </w:rPr>
    </w:lvl>
    <w:lvl w:ilvl="5">
      <w:start w:val="1"/>
      <w:numFmt w:val="bullet"/>
      <w:lvlText w:val=""/>
      <w:lvlJc w:val="left"/>
      <w:pPr>
        <w:tabs>
          <w:tab w:val="num" w:pos="1701"/>
        </w:tabs>
        <w:ind w:left="2041" w:hanging="340"/>
      </w:pPr>
      <w:rPr>
        <w:rFonts w:ascii="Symbol" w:hAnsi="Symbol"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1701"/>
        </w:tabs>
        <w:ind w:left="2041" w:hanging="340"/>
      </w:pPr>
      <w:rPr>
        <w:rFonts w:ascii="Symbol" w:hAnsi="Symbol" w:cs="Times New Roman" w:hint="default"/>
      </w:rPr>
    </w:lvl>
    <w:lvl w:ilvl="7">
      <w:start w:val="1"/>
      <w:numFmt w:val="bullet"/>
      <w:lvlText w:val=""/>
      <w:lvlJc w:val="left"/>
      <w:pPr>
        <w:tabs>
          <w:tab w:val="num" w:pos="1701"/>
        </w:tabs>
        <w:ind w:left="2041" w:hanging="340"/>
      </w:pPr>
      <w:rPr>
        <w:rFonts w:ascii="Symbol" w:hAnsi="Symbol" w:cs="Courier New" w:hint="default"/>
      </w:rPr>
    </w:lvl>
    <w:lvl w:ilvl="8">
      <w:start w:val="1"/>
      <w:numFmt w:val="bullet"/>
      <w:lvlText w:val=""/>
      <w:lvlJc w:val="left"/>
      <w:pPr>
        <w:tabs>
          <w:tab w:val="num" w:pos="1701"/>
        </w:tabs>
        <w:ind w:left="2041" w:hanging="340"/>
      </w:pPr>
      <w:rPr>
        <w:rFonts w:ascii="Symbol" w:hAnsi="Symbol" w:cs="Times New Roman" w:hint="default"/>
      </w:rPr>
    </w:lvl>
  </w:abstractNum>
  <w:abstractNum w:abstractNumId="17" w15:restartNumberingAfterBreak="0">
    <w:nsid w:val="554F78CC"/>
    <w:multiLevelType w:val="hybridMultilevel"/>
    <w:tmpl w:val="208C09CC"/>
    <w:lvl w:ilvl="0" w:tplc="9DA413E2">
      <w:start w:val="1"/>
      <w:numFmt w:val="bullet"/>
      <w:pStyle w:val="Bullet3"/>
      <w:lvlText w:val="–"/>
      <w:lvlJc w:val="left"/>
      <w:pPr>
        <w:ind w:left="1400" w:hanging="360"/>
      </w:pPr>
      <w:rPr>
        <w:rFonts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040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8" w15:restartNumberingAfterBreak="0">
    <w:nsid w:val="63E87F25"/>
    <w:multiLevelType w:val="hybridMultilevel"/>
    <w:tmpl w:val="81B69BA4"/>
    <w:lvl w:ilvl="0" w:tplc="4FDC3436">
      <w:start w:val="1"/>
      <w:numFmt w:val="bullet"/>
      <w:pStyle w:val="Bullet2"/>
      <w:lvlText w:val="–"/>
      <w:lvlJc w:val="left"/>
      <w:pPr>
        <w:ind w:left="72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1437" w:themeColor="text1"/>
        <w:spacing w:val="0"/>
        <w:kern w:val="0"/>
        <w:position w:val="0"/>
        <w:sz w:val="18"/>
        <w:szCs w:val="1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E3444F"/>
    <w:multiLevelType w:val="multilevel"/>
    <w:tmpl w:val="E0E66930"/>
    <w:lvl w:ilvl="0">
      <w:start w:val="1"/>
      <w:numFmt w:val="bullet"/>
      <w:lvlText w:val="•"/>
      <w:lvlJc w:val="left"/>
      <w:pPr>
        <w:ind w:left="360" w:hanging="360"/>
      </w:pPr>
      <w:rPr>
        <w:rFonts w:ascii="ION" w:hAnsi="ION" w:hint="default"/>
        <w:color w:val="001437"/>
        <w:sz w:val="14"/>
      </w:rPr>
    </w:lvl>
    <w:lvl w:ilvl="1">
      <w:start w:val="1"/>
      <w:numFmt w:val="bullet"/>
      <w:lvlText w:val="‒"/>
      <w:lvlJc w:val="left"/>
      <w:pPr>
        <w:tabs>
          <w:tab w:val="num" w:pos="340"/>
        </w:tabs>
        <w:ind w:left="340" w:hanging="170"/>
      </w:pPr>
      <w:rPr>
        <w:rFonts w:ascii="Arial" w:hAnsi="Arial" w:hint="default"/>
        <w:color w:val="007AC5" w:themeColor="accent1"/>
      </w:rPr>
    </w:lvl>
    <w:lvl w:ilvl="2">
      <w:start w:val="1"/>
      <w:numFmt w:val="bullet"/>
      <w:lvlText w:val="‒"/>
      <w:lvlJc w:val="left"/>
      <w:pPr>
        <w:tabs>
          <w:tab w:val="num" w:pos="510"/>
        </w:tabs>
        <w:ind w:left="510" w:hanging="170"/>
      </w:pPr>
      <w:rPr>
        <w:rFonts w:ascii="Arial" w:hAnsi="Arial" w:hint="default"/>
        <w:color w:val="007AC5" w:themeColor="accent1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96A3518"/>
    <w:multiLevelType w:val="multilevel"/>
    <w:tmpl w:val="B6567F58"/>
    <w:lvl w:ilvl="0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680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134"/>
        </w:tabs>
        <w:ind w:left="1134" w:hanging="454"/>
      </w:pPr>
      <w:rPr>
        <w:rFonts w:hint="default"/>
      </w:rPr>
    </w:lvl>
    <w:lvl w:ilvl="3">
      <w:start w:val="1"/>
      <w:numFmt w:val="upperLetter"/>
      <w:lvlText w:val="%4."/>
      <w:lvlJc w:val="left"/>
      <w:pPr>
        <w:tabs>
          <w:tab w:val="num" w:pos="1474"/>
        </w:tabs>
        <w:ind w:left="1474" w:hanging="340"/>
      </w:pPr>
      <w:rPr>
        <w:rFonts w:hint="default"/>
      </w:rPr>
    </w:lvl>
    <w:lvl w:ilvl="4">
      <w:start w:val="1"/>
      <w:numFmt w:val="upperRoman"/>
      <w:lvlText w:val="%5."/>
      <w:lvlJc w:val="left"/>
      <w:pPr>
        <w:tabs>
          <w:tab w:val="num" w:pos="1814"/>
        </w:tabs>
        <w:ind w:left="1814" w:hanging="3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>
        <w:rFonts w:hint="default"/>
      </w:rPr>
    </w:lvl>
  </w:abstractNum>
  <w:abstractNum w:abstractNumId="21" w15:restartNumberingAfterBreak="0">
    <w:nsid w:val="79742E3A"/>
    <w:multiLevelType w:val="hybridMultilevel"/>
    <w:tmpl w:val="5E380850"/>
    <w:lvl w:ilvl="0" w:tplc="5FD002BA">
      <w:start w:val="1"/>
      <w:numFmt w:val="bullet"/>
      <w:lvlText w:val=""/>
      <w:lvlJc w:val="left"/>
      <w:pPr>
        <w:ind w:left="3600" w:hanging="360"/>
      </w:pPr>
      <w:rPr>
        <w:rFonts w:ascii="Wingdings" w:hAnsi="Wingdings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2" w15:restartNumberingAfterBreak="0">
    <w:nsid w:val="79742E3B"/>
    <w:multiLevelType w:val="multilevel"/>
    <w:tmpl w:val="32903598"/>
    <w:lvl w:ilvl="0">
      <w:start w:val="1"/>
      <w:numFmt w:val="bullet"/>
      <w:pStyle w:val="Bullet1"/>
      <w:lvlText w:val="●"/>
      <w:lvlJc w:val="left"/>
      <w:pPr>
        <w:ind w:left="360" w:hanging="360"/>
      </w:pPr>
      <w:rPr>
        <w:rFonts w:ascii="Arial" w:hAnsi="Arial" w:hint="default"/>
        <w:color w:val="001437" w:themeColor="text1"/>
        <w:sz w:val="18"/>
        <w:szCs w:val="14"/>
        <w:u w:color="001437" w:themeColor="text1"/>
      </w:rPr>
    </w:lvl>
    <w:lvl w:ilvl="1">
      <w:start w:val="1"/>
      <w:numFmt w:val="bullet"/>
      <w:lvlText w:val=""/>
      <w:lvlJc w:val="left"/>
      <w:pPr>
        <w:tabs>
          <w:tab w:val="num" w:pos="1701"/>
        </w:tabs>
        <w:ind w:left="680" w:hanging="340"/>
      </w:pPr>
      <w:rPr>
        <w:rFonts w:ascii="Symbol" w:hAnsi="Symbol" w:cs="Courier New" w:hint="default"/>
      </w:rPr>
    </w:lvl>
    <w:lvl w:ilvl="2">
      <w:start w:val="1"/>
      <w:numFmt w:val="bullet"/>
      <w:lvlText w:val=""/>
      <w:lvlJc w:val="left"/>
      <w:pPr>
        <w:tabs>
          <w:tab w:val="num" w:pos="1701"/>
        </w:tabs>
        <w:ind w:left="1021" w:hanging="341"/>
      </w:pPr>
      <w:rPr>
        <w:rFonts w:ascii="Symbol" w:hAnsi="Symbol" w:cs="Times New Roman" w:hint="default"/>
      </w:rPr>
    </w:lvl>
    <w:lvl w:ilvl="3">
      <w:start w:val="1"/>
      <w:numFmt w:val="bullet"/>
      <w:lvlText w:val=""/>
      <w:lvlJc w:val="left"/>
      <w:pPr>
        <w:tabs>
          <w:tab w:val="num" w:pos="1701"/>
        </w:tabs>
        <w:ind w:left="1361" w:hanging="340"/>
      </w:pPr>
      <w:rPr>
        <w:rFonts w:ascii="Symbol" w:hAnsi="Symbol" w:cs="Times New Roman" w:hint="default"/>
      </w:rPr>
    </w:lvl>
    <w:lvl w:ilvl="4">
      <w:start w:val="1"/>
      <w:numFmt w:val="bullet"/>
      <w:lvlText w:val=""/>
      <w:lvlJc w:val="left"/>
      <w:pPr>
        <w:tabs>
          <w:tab w:val="num" w:pos="1701"/>
        </w:tabs>
        <w:ind w:left="1701" w:hanging="340"/>
      </w:pPr>
      <w:rPr>
        <w:rFonts w:ascii="Symbol" w:hAnsi="Symbol" w:cs="Courier New" w:hint="default"/>
      </w:rPr>
    </w:lvl>
    <w:lvl w:ilvl="5">
      <w:start w:val="1"/>
      <w:numFmt w:val="bullet"/>
      <w:lvlText w:val=""/>
      <w:lvlJc w:val="left"/>
      <w:pPr>
        <w:tabs>
          <w:tab w:val="num" w:pos="1701"/>
        </w:tabs>
        <w:ind w:left="2041" w:hanging="340"/>
      </w:pPr>
      <w:rPr>
        <w:rFonts w:ascii="Symbol" w:hAnsi="Symbol"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1701"/>
        </w:tabs>
        <w:ind w:left="2041" w:hanging="340"/>
      </w:pPr>
      <w:rPr>
        <w:rFonts w:ascii="Symbol" w:hAnsi="Symbol" w:cs="Times New Roman" w:hint="default"/>
      </w:rPr>
    </w:lvl>
    <w:lvl w:ilvl="7">
      <w:start w:val="1"/>
      <w:numFmt w:val="bullet"/>
      <w:lvlText w:val=""/>
      <w:lvlJc w:val="left"/>
      <w:pPr>
        <w:tabs>
          <w:tab w:val="num" w:pos="1701"/>
        </w:tabs>
        <w:ind w:left="2041" w:hanging="340"/>
      </w:pPr>
      <w:rPr>
        <w:rFonts w:ascii="Symbol" w:hAnsi="Symbol" w:cs="Courier New" w:hint="default"/>
      </w:rPr>
    </w:lvl>
    <w:lvl w:ilvl="8">
      <w:start w:val="1"/>
      <w:numFmt w:val="bullet"/>
      <w:lvlText w:val=""/>
      <w:lvlJc w:val="left"/>
      <w:pPr>
        <w:tabs>
          <w:tab w:val="num" w:pos="1701"/>
        </w:tabs>
        <w:ind w:left="2041" w:hanging="340"/>
      </w:pPr>
      <w:rPr>
        <w:rFonts w:ascii="Symbol" w:hAnsi="Symbol" w:cs="Times New Roman" w:hint="default"/>
      </w:rPr>
    </w:lvl>
  </w:abstractNum>
  <w:abstractNum w:abstractNumId="23" w15:restartNumberingAfterBreak="0">
    <w:nsid w:val="79742E41"/>
    <w:multiLevelType w:val="multilevel"/>
    <w:tmpl w:val="991A1410"/>
    <w:lvl w:ilvl="0">
      <w:start w:val="1"/>
      <w:numFmt w:val="none"/>
      <w:pStyle w:val="Developmentpoint"/>
      <w:lvlText w:val="Development point:"/>
      <w:lvlJc w:val="left"/>
      <w:pPr>
        <w:ind w:left="360" w:hanging="360"/>
      </w:pPr>
      <w:rPr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79742E42"/>
    <w:multiLevelType w:val="multilevel"/>
    <w:tmpl w:val="537AFB46"/>
    <w:lvl w:ilvl="0">
      <w:start w:val="1"/>
      <w:numFmt w:val="none"/>
      <w:pStyle w:val="Information"/>
      <w:lvlText w:val="Information:"/>
      <w:lvlJc w:val="left"/>
      <w:pPr>
        <w:ind w:left="360" w:hanging="360"/>
      </w:pPr>
      <w:rPr>
        <w:rFonts w:ascii="Source Sans Pro SemiBold" w:hAnsi="Source Sans Pro SemiBold" w:hint="default"/>
        <w:b/>
        <w:i w:val="0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79742E44"/>
    <w:multiLevelType w:val="multilevel"/>
    <w:tmpl w:val="12D6131C"/>
    <w:lvl w:ilvl="0">
      <w:start w:val="1"/>
      <w:numFmt w:val="none"/>
      <w:pStyle w:val="Note"/>
      <w:lvlText w:val="%1Note:"/>
      <w:lvlJc w:val="left"/>
      <w:pPr>
        <w:ind w:left="714" w:hanging="714"/>
      </w:pPr>
      <w:rPr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1437" w:themeColor="text1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79742E49"/>
    <w:multiLevelType w:val="multilevel"/>
    <w:tmpl w:val="1A2C9256"/>
    <w:lvl w:ilvl="0">
      <w:start w:val="1"/>
      <w:numFmt w:val="decimal"/>
      <w:pStyle w:val="NumBullet1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>
      <w:start w:val="1"/>
      <w:numFmt w:val="lowerLetter"/>
      <w:pStyle w:val="NumBullet2"/>
      <w:lvlText w:val="%2."/>
      <w:lvlJc w:val="left"/>
      <w:pPr>
        <w:tabs>
          <w:tab w:val="num" w:pos="680"/>
        </w:tabs>
        <w:ind w:left="680" w:hanging="340"/>
      </w:pPr>
      <w:rPr>
        <w:rFonts w:hint="default"/>
      </w:rPr>
    </w:lvl>
    <w:lvl w:ilvl="2">
      <w:start w:val="1"/>
      <w:numFmt w:val="lowerRoman"/>
      <w:pStyle w:val="NumBullet3"/>
      <w:lvlText w:val="%3."/>
      <w:lvlJc w:val="left"/>
      <w:pPr>
        <w:tabs>
          <w:tab w:val="num" w:pos="1134"/>
        </w:tabs>
        <w:ind w:left="1021" w:hanging="341"/>
      </w:pPr>
      <w:rPr>
        <w:rFonts w:hint="default"/>
      </w:rPr>
    </w:lvl>
    <w:lvl w:ilvl="3">
      <w:start w:val="1"/>
      <w:numFmt w:val="upperLetter"/>
      <w:pStyle w:val="NumBullet4"/>
      <w:lvlText w:val="%4."/>
      <w:lvlJc w:val="left"/>
      <w:pPr>
        <w:tabs>
          <w:tab w:val="num" w:pos="1474"/>
        </w:tabs>
        <w:ind w:left="1361" w:hanging="340"/>
      </w:pPr>
      <w:rPr>
        <w:rFonts w:hint="default"/>
      </w:rPr>
    </w:lvl>
    <w:lvl w:ilvl="4">
      <w:start w:val="1"/>
      <w:numFmt w:val="upperRoman"/>
      <w:pStyle w:val="NumBullet5"/>
      <w:lvlText w:val="%5."/>
      <w:lvlJc w:val="left"/>
      <w:pPr>
        <w:tabs>
          <w:tab w:val="num" w:pos="1814"/>
        </w:tabs>
        <w:ind w:left="1701" w:hanging="340"/>
      </w:pPr>
      <w:rPr>
        <w:rFonts w:hint="default"/>
      </w:rPr>
    </w:lvl>
    <w:lvl w:ilvl="5">
      <w:start w:val="1"/>
      <w:numFmt w:val="decimal"/>
      <w:lvlText w:val="%5.%6."/>
      <w:lvlJc w:val="left"/>
      <w:pPr>
        <w:tabs>
          <w:tab w:val="num" w:pos="20979"/>
        </w:tabs>
        <w:ind w:left="2041" w:hanging="340"/>
      </w:pPr>
      <w:rPr>
        <w:rFonts w:hint="default"/>
      </w:rPr>
    </w:lvl>
    <w:lvl w:ilvl="6">
      <w:start w:val="1"/>
      <w:numFmt w:val="decimal"/>
      <w:lvlText w:val="%5.%6.%7."/>
      <w:lvlJc w:val="left"/>
      <w:pPr>
        <w:ind w:left="2722" w:hanging="681"/>
      </w:pPr>
      <w:rPr>
        <w:rFonts w:hint="default"/>
      </w:rPr>
    </w:lvl>
    <w:lvl w:ilvl="7">
      <w:start w:val="1"/>
      <w:numFmt w:val="decimal"/>
      <w:lvlText w:val="%5.%6.%7.%8."/>
      <w:lvlJc w:val="left"/>
      <w:pPr>
        <w:ind w:left="3062" w:hanging="1021"/>
      </w:pPr>
      <w:rPr>
        <w:rFonts w:hint="default"/>
      </w:rPr>
    </w:lvl>
    <w:lvl w:ilvl="8">
      <w:start w:val="1"/>
      <w:numFmt w:val="decimal"/>
      <w:lvlText w:val="%5.%6.%7.%8.%9."/>
      <w:lvlJc w:val="left"/>
      <w:pPr>
        <w:ind w:left="3402" w:hanging="1361"/>
      </w:pPr>
      <w:rPr>
        <w:rFonts w:hint="default"/>
      </w:rPr>
    </w:lvl>
  </w:abstractNum>
  <w:abstractNum w:abstractNumId="27" w15:restartNumberingAfterBreak="0">
    <w:nsid w:val="79742E4A"/>
    <w:multiLevelType w:val="multilevel"/>
    <w:tmpl w:val="7A8A6E16"/>
    <w:lvl w:ilvl="0">
      <w:start w:val="1"/>
      <w:numFmt w:val="none"/>
      <w:pStyle w:val="Setting"/>
      <w:lvlText w:val="Setting:"/>
      <w:lvlJc w:val="left"/>
      <w:pPr>
        <w:ind w:left="360" w:hanging="360"/>
      </w:pPr>
      <w:rPr>
        <w:rFonts w:ascii="Source Sans Pro" w:hAnsi="Source Sans Pro" w:cstheme="minorHAnsi" w:hint="default"/>
        <w:b/>
        <w:i w:val="0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79742E4B"/>
    <w:multiLevelType w:val="multilevel"/>
    <w:tmpl w:val="345C2CBA"/>
    <w:lvl w:ilvl="0">
      <w:start w:val="1"/>
      <w:numFmt w:val="bullet"/>
      <w:pStyle w:val="TableBullet1"/>
      <w:lvlText w:val="●"/>
      <w:lvlJc w:val="left"/>
      <w:pPr>
        <w:ind w:left="473" w:hanging="360"/>
      </w:pPr>
      <w:rPr>
        <w:rFonts w:ascii="Arial" w:hAnsi="Arial" w:hint="default"/>
        <w:color w:val="001437"/>
        <w:sz w:val="18"/>
        <w:u w:color="001437" w:themeColor="text1"/>
      </w:rPr>
    </w:lvl>
    <w:lvl w:ilvl="1">
      <w:start w:val="1"/>
      <w:numFmt w:val="bullet"/>
      <w:lvlText w:val="‒"/>
      <w:lvlJc w:val="left"/>
      <w:pPr>
        <w:tabs>
          <w:tab w:val="num" w:pos="340"/>
        </w:tabs>
        <w:ind w:left="340" w:hanging="170"/>
      </w:pPr>
      <w:rPr>
        <w:rFonts w:ascii="Arial" w:hAnsi="Arial" w:hint="default"/>
        <w:color w:val="007AC5" w:themeColor="accent1"/>
      </w:rPr>
    </w:lvl>
    <w:lvl w:ilvl="2">
      <w:start w:val="1"/>
      <w:numFmt w:val="bullet"/>
      <w:lvlText w:val="‒"/>
      <w:lvlJc w:val="left"/>
      <w:pPr>
        <w:tabs>
          <w:tab w:val="num" w:pos="510"/>
        </w:tabs>
        <w:ind w:left="510" w:hanging="170"/>
      </w:pPr>
      <w:rPr>
        <w:rFonts w:ascii="Arial" w:hAnsi="Arial" w:hint="default"/>
        <w:color w:val="007AC5" w:themeColor="accent1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742E4C"/>
    <w:multiLevelType w:val="hybridMultilevel"/>
    <w:tmpl w:val="C04479FC"/>
    <w:lvl w:ilvl="0" w:tplc="5846F39C">
      <w:start w:val="1"/>
      <w:numFmt w:val="bullet"/>
      <w:pStyle w:val="TableBullet2"/>
      <w:lvlText w:val=""/>
      <w:lvlJc w:val="left"/>
      <w:pPr>
        <w:ind w:left="890" w:hanging="360"/>
      </w:pPr>
      <w:rPr>
        <w:rFonts w:ascii="Wingdings" w:hAnsi="Wingdings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30" w15:restartNumberingAfterBreak="0">
    <w:nsid w:val="79742E4D"/>
    <w:multiLevelType w:val="hybridMultilevel"/>
    <w:tmpl w:val="47CE3AB4"/>
    <w:lvl w:ilvl="0" w:tplc="5402504C">
      <w:start w:val="1"/>
      <w:numFmt w:val="bullet"/>
      <w:pStyle w:val="TableBullet3"/>
      <w:lvlText w:val=""/>
      <w:lvlJc w:val="left"/>
      <w:pPr>
        <w:ind w:left="1060" w:hanging="360"/>
      </w:pPr>
      <w:rPr>
        <w:rFonts w:ascii="Wingdings" w:hAnsi="Wingdings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31" w15:restartNumberingAfterBreak="0">
    <w:nsid w:val="79742E4E"/>
    <w:multiLevelType w:val="multilevel"/>
    <w:tmpl w:val="88B4C2DE"/>
    <w:lvl w:ilvl="0">
      <w:start w:val="1"/>
      <w:numFmt w:val="none"/>
      <w:pStyle w:val="Tip"/>
      <w:lvlText w:val="Tip:"/>
      <w:lvlJc w:val="left"/>
      <w:pPr>
        <w:ind w:left="360" w:hanging="360"/>
      </w:pPr>
      <w:rPr>
        <w:rFonts w:ascii="Source Sans Pro" w:hAnsi="Source Sans Pro" w:cstheme="minorHAnsi" w:hint="default"/>
        <w:b/>
        <w:i w:val="0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79742E4F"/>
    <w:multiLevelType w:val="multilevel"/>
    <w:tmpl w:val="A942C4A8"/>
    <w:lvl w:ilvl="0">
      <w:start w:val="1"/>
      <w:numFmt w:val="none"/>
      <w:pStyle w:val="Warning"/>
      <w:lvlText w:val="Warning:"/>
      <w:lvlJc w:val="left"/>
      <w:pPr>
        <w:ind w:left="360" w:hanging="360"/>
      </w:pPr>
      <w:rPr>
        <w:rFonts w:ascii="Source Sans Pro" w:hAnsi="Source Sans Pro" w:cstheme="minorHAnsi" w:hint="default"/>
        <w:b/>
        <w:i w:val="0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876120213">
    <w:abstractNumId w:val="22"/>
  </w:num>
  <w:num w:numId="2" w16cid:durableId="1551041404">
    <w:abstractNumId w:val="26"/>
  </w:num>
  <w:num w:numId="3" w16cid:durableId="1230724494">
    <w:abstractNumId w:val="28"/>
  </w:num>
  <w:num w:numId="4" w16cid:durableId="1370423392">
    <w:abstractNumId w:val="29"/>
  </w:num>
  <w:num w:numId="5" w16cid:durableId="48892668">
    <w:abstractNumId w:val="30"/>
  </w:num>
  <w:num w:numId="6" w16cid:durableId="1713265012">
    <w:abstractNumId w:val="11"/>
  </w:num>
  <w:num w:numId="7" w16cid:durableId="547188024">
    <w:abstractNumId w:val="12"/>
  </w:num>
  <w:num w:numId="8" w16cid:durableId="740182005">
    <w:abstractNumId w:val="25"/>
  </w:num>
  <w:num w:numId="9" w16cid:durableId="27679829">
    <w:abstractNumId w:val="24"/>
  </w:num>
  <w:num w:numId="10" w16cid:durableId="488986859">
    <w:abstractNumId w:val="31"/>
  </w:num>
  <w:num w:numId="11" w16cid:durableId="1390574732">
    <w:abstractNumId w:val="32"/>
  </w:num>
  <w:num w:numId="12" w16cid:durableId="611934171">
    <w:abstractNumId w:val="27"/>
  </w:num>
  <w:num w:numId="13" w16cid:durableId="1289235749">
    <w:abstractNumId w:val="23"/>
  </w:num>
  <w:num w:numId="14" w16cid:durableId="334192198">
    <w:abstractNumId w:val="16"/>
  </w:num>
  <w:num w:numId="15" w16cid:durableId="291596452">
    <w:abstractNumId w:val="8"/>
  </w:num>
  <w:num w:numId="16" w16cid:durableId="1402100133">
    <w:abstractNumId w:val="20"/>
  </w:num>
  <w:num w:numId="17" w16cid:durableId="1065370284">
    <w:abstractNumId w:val="19"/>
  </w:num>
  <w:num w:numId="18" w16cid:durableId="1614283260">
    <w:abstractNumId w:val="13"/>
  </w:num>
  <w:num w:numId="19" w16cid:durableId="978455777">
    <w:abstractNumId w:val="21"/>
  </w:num>
  <w:num w:numId="20" w16cid:durableId="1417365786">
    <w:abstractNumId w:val="15"/>
  </w:num>
  <w:num w:numId="21" w16cid:durableId="865993815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705904908">
    <w:abstractNumId w:val="7"/>
  </w:num>
  <w:num w:numId="23" w16cid:durableId="2143763883">
    <w:abstractNumId w:val="6"/>
  </w:num>
  <w:num w:numId="24" w16cid:durableId="355542553">
    <w:abstractNumId w:val="5"/>
  </w:num>
  <w:num w:numId="25" w16cid:durableId="182405628">
    <w:abstractNumId w:val="4"/>
  </w:num>
  <w:num w:numId="26" w16cid:durableId="1516532407">
    <w:abstractNumId w:val="3"/>
  </w:num>
  <w:num w:numId="27" w16cid:durableId="1746679841">
    <w:abstractNumId w:val="2"/>
  </w:num>
  <w:num w:numId="28" w16cid:durableId="1573004672">
    <w:abstractNumId w:val="1"/>
  </w:num>
  <w:num w:numId="29" w16cid:durableId="382411167">
    <w:abstractNumId w:val="0"/>
  </w:num>
  <w:num w:numId="30" w16cid:durableId="264582957">
    <w:abstractNumId w:val="10"/>
  </w:num>
  <w:num w:numId="31" w16cid:durableId="731273066">
    <w:abstractNumId w:val="18"/>
  </w:num>
  <w:num w:numId="32" w16cid:durableId="946888912">
    <w:abstractNumId w:val="17"/>
  </w:num>
  <w:num w:numId="33" w16cid:durableId="178814942">
    <w:abstractNumId w:val="14"/>
  </w:num>
  <w:num w:numId="34" w16cid:durableId="1841389060">
    <w:abstractNumId w:val="9"/>
  </w:num>
  <w:num w:numId="35" w16cid:durableId="1480879424">
    <w:abstractNumId w:val="28"/>
  </w:num>
  <w:num w:numId="36" w16cid:durableId="889341341">
    <w:abstractNumId w:val="29"/>
  </w:num>
  <w:num w:numId="37" w16cid:durableId="144272309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hideSpellingErrors/>
  <w:hideGrammaticalErrors/>
  <w:proofState w:spelling="clean" w:grammar="clean"/>
  <w:attachedTemplate r:id="rId1"/>
  <w:stylePaneFormatFilter w:val="1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stylePaneSortMethod w:val="0000"/>
  <w:defaultTabStop w:val="720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jA1NTSzNLc0NDM1MzVR0lEKTi0uzszPAykwsqgFABLu0BktAAAA"/>
    <w:docVar w:name="DocBrand" w:val="ION Trading"/>
    <w:docVar w:name="DocClass" w:val="Incident Report"/>
    <w:docVar w:name="DocType" w:val="Incident Report"/>
  </w:docVars>
  <w:rsids>
    <w:rsidRoot w:val="00A9693E"/>
    <w:rsid w:val="00000A71"/>
    <w:rsid w:val="00001235"/>
    <w:rsid w:val="00001BDB"/>
    <w:rsid w:val="00001DB3"/>
    <w:rsid w:val="00001F8F"/>
    <w:rsid w:val="00003DCC"/>
    <w:rsid w:val="000045E5"/>
    <w:rsid w:val="00004A45"/>
    <w:rsid w:val="00004CAE"/>
    <w:rsid w:val="0000516B"/>
    <w:rsid w:val="00005E3F"/>
    <w:rsid w:val="00006FB9"/>
    <w:rsid w:val="00007CB0"/>
    <w:rsid w:val="00010909"/>
    <w:rsid w:val="000109C7"/>
    <w:rsid w:val="00011107"/>
    <w:rsid w:val="00012126"/>
    <w:rsid w:val="000121EA"/>
    <w:rsid w:val="00014840"/>
    <w:rsid w:val="00014EB7"/>
    <w:rsid w:val="00015767"/>
    <w:rsid w:val="00015BA5"/>
    <w:rsid w:val="0001610F"/>
    <w:rsid w:val="00016220"/>
    <w:rsid w:val="000171CC"/>
    <w:rsid w:val="000175C8"/>
    <w:rsid w:val="00017D4B"/>
    <w:rsid w:val="00020671"/>
    <w:rsid w:val="0002070D"/>
    <w:rsid w:val="0002176B"/>
    <w:rsid w:val="00021CAB"/>
    <w:rsid w:val="000220BC"/>
    <w:rsid w:val="00022370"/>
    <w:rsid w:val="00023371"/>
    <w:rsid w:val="000234E5"/>
    <w:rsid w:val="00023604"/>
    <w:rsid w:val="00023EEA"/>
    <w:rsid w:val="00024421"/>
    <w:rsid w:val="00024547"/>
    <w:rsid w:val="0002560A"/>
    <w:rsid w:val="00025924"/>
    <w:rsid w:val="00025C4A"/>
    <w:rsid w:val="00025CB4"/>
    <w:rsid w:val="00025CC7"/>
    <w:rsid w:val="000274B8"/>
    <w:rsid w:val="000277B2"/>
    <w:rsid w:val="00027E1D"/>
    <w:rsid w:val="0003025A"/>
    <w:rsid w:val="000303F3"/>
    <w:rsid w:val="000303F6"/>
    <w:rsid w:val="00030879"/>
    <w:rsid w:val="00030B53"/>
    <w:rsid w:val="00030FA9"/>
    <w:rsid w:val="000319DA"/>
    <w:rsid w:val="00031B9F"/>
    <w:rsid w:val="00031ED9"/>
    <w:rsid w:val="00032448"/>
    <w:rsid w:val="00033281"/>
    <w:rsid w:val="0003358C"/>
    <w:rsid w:val="00033E5C"/>
    <w:rsid w:val="0003437E"/>
    <w:rsid w:val="000346CA"/>
    <w:rsid w:val="00034B0C"/>
    <w:rsid w:val="00035B5B"/>
    <w:rsid w:val="000368FD"/>
    <w:rsid w:val="000378B1"/>
    <w:rsid w:val="00037E54"/>
    <w:rsid w:val="00037FDC"/>
    <w:rsid w:val="000402C3"/>
    <w:rsid w:val="00040348"/>
    <w:rsid w:val="00040AB1"/>
    <w:rsid w:val="00041496"/>
    <w:rsid w:val="00041C26"/>
    <w:rsid w:val="00041E95"/>
    <w:rsid w:val="00042126"/>
    <w:rsid w:val="000421DE"/>
    <w:rsid w:val="000424F6"/>
    <w:rsid w:val="00042E5F"/>
    <w:rsid w:val="000436D5"/>
    <w:rsid w:val="00043F58"/>
    <w:rsid w:val="00044545"/>
    <w:rsid w:val="00044D09"/>
    <w:rsid w:val="00044DEB"/>
    <w:rsid w:val="000451A5"/>
    <w:rsid w:val="000454C6"/>
    <w:rsid w:val="000456C7"/>
    <w:rsid w:val="00046737"/>
    <w:rsid w:val="00046818"/>
    <w:rsid w:val="0004724C"/>
    <w:rsid w:val="00050411"/>
    <w:rsid w:val="000504B0"/>
    <w:rsid w:val="00050708"/>
    <w:rsid w:val="00050A20"/>
    <w:rsid w:val="00051D1A"/>
    <w:rsid w:val="00051EEC"/>
    <w:rsid w:val="000520DF"/>
    <w:rsid w:val="00052B3A"/>
    <w:rsid w:val="00053406"/>
    <w:rsid w:val="000535E2"/>
    <w:rsid w:val="00053D47"/>
    <w:rsid w:val="00053E30"/>
    <w:rsid w:val="00054788"/>
    <w:rsid w:val="0005517B"/>
    <w:rsid w:val="00055B5C"/>
    <w:rsid w:val="00055BFC"/>
    <w:rsid w:val="0005780F"/>
    <w:rsid w:val="0006090B"/>
    <w:rsid w:val="000612E8"/>
    <w:rsid w:val="00062819"/>
    <w:rsid w:val="00062BCF"/>
    <w:rsid w:val="000642D7"/>
    <w:rsid w:val="000643E2"/>
    <w:rsid w:val="00064575"/>
    <w:rsid w:val="00065FC4"/>
    <w:rsid w:val="000663AE"/>
    <w:rsid w:val="00066B40"/>
    <w:rsid w:val="00066E23"/>
    <w:rsid w:val="00066F8C"/>
    <w:rsid w:val="000702C5"/>
    <w:rsid w:val="000707D4"/>
    <w:rsid w:val="00070A30"/>
    <w:rsid w:val="00070CAC"/>
    <w:rsid w:val="00072C0C"/>
    <w:rsid w:val="00073831"/>
    <w:rsid w:val="00073BAF"/>
    <w:rsid w:val="00074B10"/>
    <w:rsid w:val="0007541D"/>
    <w:rsid w:val="000759B6"/>
    <w:rsid w:val="00075BB2"/>
    <w:rsid w:val="00075C1B"/>
    <w:rsid w:val="00075C83"/>
    <w:rsid w:val="0007635F"/>
    <w:rsid w:val="00076EE5"/>
    <w:rsid w:val="00077EBB"/>
    <w:rsid w:val="00080B17"/>
    <w:rsid w:val="0008389D"/>
    <w:rsid w:val="00085116"/>
    <w:rsid w:val="0008521A"/>
    <w:rsid w:val="000855D0"/>
    <w:rsid w:val="0008562E"/>
    <w:rsid w:val="000859BA"/>
    <w:rsid w:val="0008607B"/>
    <w:rsid w:val="00086185"/>
    <w:rsid w:val="000869F5"/>
    <w:rsid w:val="00087C91"/>
    <w:rsid w:val="000917FC"/>
    <w:rsid w:val="00091E33"/>
    <w:rsid w:val="00092E0E"/>
    <w:rsid w:val="00093527"/>
    <w:rsid w:val="00096031"/>
    <w:rsid w:val="00096C0F"/>
    <w:rsid w:val="0009703D"/>
    <w:rsid w:val="0009772F"/>
    <w:rsid w:val="000977FC"/>
    <w:rsid w:val="000A0414"/>
    <w:rsid w:val="000A1811"/>
    <w:rsid w:val="000A18A8"/>
    <w:rsid w:val="000A1A7A"/>
    <w:rsid w:val="000A1BF4"/>
    <w:rsid w:val="000A2BBE"/>
    <w:rsid w:val="000A3515"/>
    <w:rsid w:val="000A3B33"/>
    <w:rsid w:val="000A3BEC"/>
    <w:rsid w:val="000A3C21"/>
    <w:rsid w:val="000A3C7F"/>
    <w:rsid w:val="000A47F9"/>
    <w:rsid w:val="000A56EC"/>
    <w:rsid w:val="000A57D5"/>
    <w:rsid w:val="000A603F"/>
    <w:rsid w:val="000A68E6"/>
    <w:rsid w:val="000A7939"/>
    <w:rsid w:val="000A7F7E"/>
    <w:rsid w:val="000B0491"/>
    <w:rsid w:val="000B0541"/>
    <w:rsid w:val="000B255A"/>
    <w:rsid w:val="000B265F"/>
    <w:rsid w:val="000B2CD9"/>
    <w:rsid w:val="000B37E9"/>
    <w:rsid w:val="000B3A4C"/>
    <w:rsid w:val="000B3EEA"/>
    <w:rsid w:val="000B4A48"/>
    <w:rsid w:val="000B4B12"/>
    <w:rsid w:val="000B52F8"/>
    <w:rsid w:val="000B6404"/>
    <w:rsid w:val="000B6E03"/>
    <w:rsid w:val="000B7779"/>
    <w:rsid w:val="000B7B50"/>
    <w:rsid w:val="000C0503"/>
    <w:rsid w:val="000C1020"/>
    <w:rsid w:val="000C3389"/>
    <w:rsid w:val="000C5764"/>
    <w:rsid w:val="000C65A4"/>
    <w:rsid w:val="000C7FD3"/>
    <w:rsid w:val="000D03C5"/>
    <w:rsid w:val="000D06C7"/>
    <w:rsid w:val="000D1145"/>
    <w:rsid w:val="000D19BC"/>
    <w:rsid w:val="000D2006"/>
    <w:rsid w:val="000D2C2D"/>
    <w:rsid w:val="000D4550"/>
    <w:rsid w:val="000D4C51"/>
    <w:rsid w:val="000D4D1D"/>
    <w:rsid w:val="000D4D4E"/>
    <w:rsid w:val="000D4D64"/>
    <w:rsid w:val="000D5E36"/>
    <w:rsid w:val="000D6AAD"/>
    <w:rsid w:val="000E0883"/>
    <w:rsid w:val="000E2598"/>
    <w:rsid w:val="000E2B07"/>
    <w:rsid w:val="000E31B6"/>
    <w:rsid w:val="000E3320"/>
    <w:rsid w:val="000E4155"/>
    <w:rsid w:val="000E45AA"/>
    <w:rsid w:val="000E46CE"/>
    <w:rsid w:val="000E4AE3"/>
    <w:rsid w:val="000E56A2"/>
    <w:rsid w:val="000E614D"/>
    <w:rsid w:val="000E6B6D"/>
    <w:rsid w:val="000E71B0"/>
    <w:rsid w:val="000E7BA6"/>
    <w:rsid w:val="000E7F9F"/>
    <w:rsid w:val="000F0215"/>
    <w:rsid w:val="000F04A4"/>
    <w:rsid w:val="000F0C70"/>
    <w:rsid w:val="000F219D"/>
    <w:rsid w:val="000F305B"/>
    <w:rsid w:val="000F4704"/>
    <w:rsid w:val="000F51E2"/>
    <w:rsid w:val="000F53A3"/>
    <w:rsid w:val="000F5E84"/>
    <w:rsid w:val="000F6663"/>
    <w:rsid w:val="000F694D"/>
    <w:rsid w:val="000F6B65"/>
    <w:rsid w:val="000F6B72"/>
    <w:rsid w:val="000F6BCF"/>
    <w:rsid w:val="000F6F12"/>
    <w:rsid w:val="000F6FA0"/>
    <w:rsid w:val="00100CFF"/>
    <w:rsid w:val="001010DE"/>
    <w:rsid w:val="001018B7"/>
    <w:rsid w:val="00101A1A"/>
    <w:rsid w:val="00101A21"/>
    <w:rsid w:val="0010218D"/>
    <w:rsid w:val="001023E4"/>
    <w:rsid w:val="00102EDB"/>
    <w:rsid w:val="00102EE8"/>
    <w:rsid w:val="00102F28"/>
    <w:rsid w:val="00103764"/>
    <w:rsid w:val="00103D42"/>
    <w:rsid w:val="00103E88"/>
    <w:rsid w:val="00103FAA"/>
    <w:rsid w:val="00104B30"/>
    <w:rsid w:val="00106152"/>
    <w:rsid w:val="00106696"/>
    <w:rsid w:val="001071E3"/>
    <w:rsid w:val="00107946"/>
    <w:rsid w:val="00107DDD"/>
    <w:rsid w:val="001107DE"/>
    <w:rsid w:val="00110F2D"/>
    <w:rsid w:val="00112433"/>
    <w:rsid w:val="001125C0"/>
    <w:rsid w:val="00112EA4"/>
    <w:rsid w:val="00113360"/>
    <w:rsid w:val="0011440A"/>
    <w:rsid w:val="0011446E"/>
    <w:rsid w:val="00114AC9"/>
    <w:rsid w:val="0011584B"/>
    <w:rsid w:val="00115C29"/>
    <w:rsid w:val="001163E0"/>
    <w:rsid w:val="0011691B"/>
    <w:rsid w:val="00120431"/>
    <w:rsid w:val="00120BA9"/>
    <w:rsid w:val="0012198A"/>
    <w:rsid w:val="00121B45"/>
    <w:rsid w:val="00122179"/>
    <w:rsid w:val="001223EF"/>
    <w:rsid w:val="001225F7"/>
    <w:rsid w:val="001228E8"/>
    <w:rsid w:val="00122CE0"/>
    <w:rsid w:val="0012327E"/>
    <w:rsid w:val="0012391E"/>
    <w:rsid w:val="00123CB6"/>
    <w:rsid w:val="00124A9C"/>
    <w:rsid w:val="00126B96"/>
    <w:rsid w:val="00127B24"/>
    <w:rsid w:val="001304E7"/>
    <w:rsid w:val="0013164F"/>
    <w:rsid w:val="0013189B"/>
    <w:rsid w:val="0013229B"/>
    <w:rsid w:val="00132EE8"/>
    <w:rsid w:val="0013304B"/>
    <w:rsid w:val="00133E70"/>
    <w:rsid w:val="00133E9B"/>
    <w:rsid w:val="001342D4"/>
    <w:rsid w:val="00134E7B"/>
    <w:rsid w:val="00135538"/>
    <w:rsid w:val="001358BB"/>
    <w:rsid w:val="0013600A"/>
    <w:rsid w:val="00136722"/>
    <w:rsid w:val="00136950"/>
    <w:rsid w:val="00136C1C"/>
    <w:rsid w:val="00137A83"/>
    <w:rsid w:val="00140010"/>
    <w:rsid w:val="00140A64"/>
    <w:rsid w:val="001418F7"/>
    <w:rsid w:val="00142657"/>
    <w:rsid w:val="001427CF"/>
    <w:rsid w:val="001429E0"/>
    <w:rsid w:val="00142E9D"/>
    <w:rsid w:val="001437C8"/>
    <w:rsid w:val="00143ED0"/>
    <w:rsid w:val="00144451"/>
    <w:rsid w:val="00145655"/>
    <w:rsid w:val="00145814"/>
    <w:rsid w:val="00145ACF"/>
    <w:rsid w:val="00146302"/>
    <w:rsid w:val="0014798C"/>
    <w:rsid w:val="001503C3"/>
    <w:rsid w:val="00150E50"/>
    <w:rsid w:val="00150FA6"/>
    <w:rsid w:val="00150FCE"/>
    <w:rsid w:val="001512BB"/>
    <w:rsid w:val="00152227"/>
    <w:rsid w:val="001529D2"/>
    <w:rsid w:val="00155785"/>
    <w:rsid w:val="00156E4C"/>
    <w:rsid w:val="001578F5"/>
    <w:rsid w:val="0015798E"/>
    <w:rsid w:val="00157E91"/>
    <w:rsid w:val="00160F92"/>
    <w:rsid w:val="00160FA2"/>
    <w:rsid w:val="0016159D"/>
    <w:rsid w:val="00161980"/>
    <w:rsid w:val="0016348E"/>
    <w:rsid w:val="001634D6"/>
    <w:rsid w:val="001639D9"/>
    <w:rsid w:val="00163E8D"/>
    <w:rsid w:val="00164232"/>
    <w:rsid w:val="001655D9"/>
    <w:rsid w:val="001657CA"/>
    <w:rsid w:val="00165A2B"/>
    <w:rsid w:val="001673E8"/>
    <w:rsid w:val="00170396"/>
    <w:rsid w:val="00171811"/>
    <w:rsid w:val="00172973"/>
    <w:rsid w:val="0017317E"/>
    <w:rsid w:val="00175514"/>
    <w:rsid w:val="00175988"/>
    <w:rsid w:val="00175BF7"/>
    <w:rsid w:val="001766BA"/>
    <w:rsid w:val="001772A2"/>
    <w:rsid w:val="001778B9"/>
    <w:rsid w:val="00177F79"/>
    <w:rsid w:val="0018099E"/>
    <w:rsid w:val="00180C5A"/>
    <w:rsid w:val="00180E07"/>
    <w:rsid w:val="00180F6B"/>
    <w:rsid w:val="00182588"/>
    <w:rsid w:val="00182DB7"/>
    <w:rsid w:val="001837DE"/>
    <w:rsid w:val="00184123"/>
    <w:rsid w:val="001872EE"/>
    <w:rsid w:val="0018764D"/>
    <w:rsid w:val="0019278F"/>
    <w:rsid w:val="00192A40"/>
    <w:rsid w:val="001957AC"/>
    <w:rsid w:val="00195C6C"/>
    <w:rsid w:val="001961F9"/>
    <w:rsid w:val="001966A0"/>
    <w:rsid w:val="00196BC1"/>
    <w:rsid w:val="0019750F"/>
    <w:rsid w:val="0019760D"/>
    <w:rsid w:val="00197909"/>
    <w:rsid w:val="001979DC"/>
    <w:rsid w:val="001A00F8"/>
    <w:rsid w:val="001A0539"/>
    <w:rsid w:val="001A072D"/>
    <w:rsid w:val="001A1763"/>
    <w:rsid w:val="001A1ADF"/>
    <w:rsid w:val="001A21C8"/>
    <w:rsid w:val="001A2705"/>
    <w:rsid w:val="001A2DF5"/>
    <w:rsid w:val="001A3A82"/>
    <w:rsid w:val="001A418E"/>
    <w:rsid w:val="001A5C02"/>
    <w:rsid w:val="001A789B"/>
    <w:rsid w:val="001A78A1"/>
    <w:rsid w:val="001A7CED"/>
    <w:rsid w:val="001A7DBC"/>
    <w:rsid w:val="001A7EBC"/>
    <w:rsid w:val="001A7EC9"/>
    <w:rsid w:val="001B0514"/>
    <w:rsid w:val="001B0EB2"/>
    <w:rsid w:val="001B1767"/>
    <w:rsid w:val="001B2532"/>
    <w:rsid w:val="001B423A"/>
    <w:rsid w:val="001B5439"/>
    <w:rsid w:val="001B5576"/>
    <w:rsid w:val="001B55C9"/>
    <w:rsid w:val="001B616D"/>
    <w:rsid w:val="001B63F1"/>
    <w:rsid w:val="001B6852"/>
    <w:rsid w:val="001B6F15"/>
    <w:rsid w:val="001C10A3"/>
    <w:rsid w:val="001C27BA"/>
    <w:rsid w:val="001C3E63"/>
    <w:rsid w:val="001C4C69"/>
    <w:rsid w:val="001C4E5A"/>
    <w:rsid w:val="001C4F32"/>
    <w:rsid w:val="001C5388"/>
    <w:rsid w:val="001C642A"/>
    <w:rsid w:val="001C67BC"/>
    <w:rsid w:val="001C691C"/>
    <w:rsid w:val="001C6EBE"/>
    <w:rsid w:val="001C71B1"/>
    <w:rsid w:val="001C77C3"/>
    <w:rsid w:val="001D0F1C"/>
    <w:rsid w:val="001D17AD"/>
    <w:rsid w:val="001D1816"/>
    <w:rsid w:val="001D1F7D"/>
    <w:rsid w:val="001D47C9"/>
    <w:rsid w:val="001D4A59"/>
    <w:rsid w:val="001D4F17"/>
    <w:rsid w:val="001D5B31"/>
    <w:rsid w:val="001D6D77"/>
    <w:rsid w:val="001D73DF"/>
    <w:rsid w:val="001D7785"/>
    <w:rsid w:val="001D778E"/>
    <w:rsid w:val="001E0474"/>
    <w:rsid w:val="001E2BCE"/>
    <w:rsid w:val="001E4AA3"/>
    <w:rsid w:val="001E4AB8"/>
    <w:rsid w:val="001E4DB7"/>
    <w:rsid w:val="001E612D"/>
    <w:rsid w:val="001E6798"/>
    <w:rsid w:val="001E6B3B"/>
    <w:rsid w:val="001E7351"/>
    <w:rsid w:val="001E77BB"/>
    <w:rsid w:val="001F0C19"/>
    <w:rsid w:val="001F0ED8"/>
    <w:rsid w:val="001F0F85"/>
    <w:rsid w:val="001F0F9E"/>
    <w:rsid w:val="001F152B"/>
    <w:rsid w:val="001F1CE2"/>
    <w:rsid w:val="001F1E71"/>
    <w:rsid w:val="001F2662"/>
    <w:rsid w:val="001F29C4"/>
    <w:rsid w:val="001F2AF7"/>
    <w:rsid w:val="001F3420"/>
    <w:rsid w:val="001F3ECB"/>
    <w:rsid w:val="001F43A8"/>
    <w:rsid w:val="001F4439"/>
    <w:rsid w:val="001F505D"/>
    <w:rsid w:val="001F5B65"/>
    <w:rsid w:val="001F5EEA"/>
    <w:rsid w:val="001F626C"/>
    <w:rsid w:val="001F6519"/>
    <w:rsid w:val="001F6B6C"/>
    <w:rsid w:val="001F7691"/>
    <w:rsid w:val="00200010"/>
    <w:rsid w:val="002002F6"/>
    <w:rsid w:val="00200BF2"/>
    <w:rsid w:val="0020172A"/>
    <w:rsid w:val="002026C0"/>
    <w:rsid w:val="002028B5"/>
    <w:rsid w:val="002032FF"/>
    <w:rsid w:val="00203B24"/>
    <w:rsid w:val="002044B6"/>
    <w:rsid w:val="00204D82"/>
    <w:rsid w:val="00204E1D"/>
    <w:rsid w:val="0020552E"/>
    <w:rsid w:val="00205548"/>
    <w:rsid w:val="002056D8"/>
    <w:rsid w:val="002069C9"/>
    <w:rsid w:val="00206E5E"/>
    <w:rsid w:val="002079D6"/>
    <w:rsid w:val="00207F13"/>
    <w:rsid w:val="00210795"/>
    <w:rsid w:val="00210887"/>
    <w:rsid w:val="002110CC"/>
    <w:rsid w:val="00211487"/>
    <w:rsid w:val="002121E2"/>
    <w:rsid w:val="00212237"/>
    <w:rsid w:val="0021284E"/>
    <w:rsid w:val="00212E07"/>
    <w:rsid w:val="00213890"/>
    <w:rsid w:val="00213B77"/>
    <w:rsid w:val="002152EA"/>
    <w:rsid w:val="002212EE"/>
    <w:rsid w:val="00221459"/>
    <w:rsid w:val="0022174C"/>
    <w:rsid w:val="00221D8F"/>
    <w:rsid w:val="002226EC"/>
    <w:rsid w:val="00222FE5"/>
    <w:rsid w:val="0022358D"/>
    <w:rsid w:val="00224CE8"/>
    <w:rsid w:val="00225BBB"/>
    <w:rsid w:val="00225DFC"/>
    <w:rsid w:val="00226B6A"/>
    <w:rsid w:val="002273D3"/>
    <w:rsid w:val="00227746"/>
    <w:rsid w:val="002303FF"/>
    <w:rsid w:val="00230586"/>
    <w:rsid w:val="00231918"/>
    <w:rsid w:val="00231C75"/>
    <w:rsid w:val="0023377F"/>
    <w:rsid w:val="00233C85"/>
    <w:rsid w:val="00235168"/>
    <w:rsid w:val="0023616E"/>
    <w:rsid w:val="002361CE"/>
    <w:rsid w:val="00236B49"/>
    <w:rsid w:val="00237418"/>
    <w:rsid w:val="00240605"/>
    <w:rsid w:val="00240B8B"/>
    <w:rsid w:val="002414E0"/>
    <w:rsid w:val="002418A2"/>
    <w:rsid w:val="002421CC"/>
    <w:rsid w:val="00242600"/>
    <w:rsid w:val="00242B2E"/>
    <w:rsid w:val="00242BF3"/>
    <w:rsid w:val="00242C4A"/>
    <w:rsid w:val="00243593"/>
    <w:rsid w:val="00243B76"/>
    <w:rsid w:val="00243C58"/>
    <w:rsid w:val="002442F1"/>
    <w:rsid w:val="0024466F"/>
    <w:rsid w:val="00244C69"/>
    <w:rsid w:val="00245B4C"/>
    <w:rsid w:val="0024690D"/>
    <w:rsid w:val="00247D91"/>
    <w:rsid w:val="00250ED0"/>
    <w:rsid w:val="002516B6"/>
    <w:rsid w:val="00252270"/>
    <w:rsid w:val="00252BF4"/>
    <w:rsid w:val="002537A1"/>
    <w:rsid w:val="00255155"/>
    <w:rsid w:val="00255D17"/>
    <w:rsid w:val="00255FD4"/>
    <w:rsid w:val="00256276"/>
    <w:rsid w:val="00261284"/>
    <w:rsid w:val="00261D1D"/>
    <w:rsid w:val="00261EC6"/>
    <w:rsid w:val="00262959"/>
    <w:rsid w:val="00262967"/>
    <w:rsid w:val="0026297C"/>
    <w:rsid w:val="002629C5"/>
    <w:rsid w:val="0026404B"/>
    <w:rsid w:val="00264635"/>
    <w:rsid w:val="00264C8E"/>
    <w:rsid w:val="00264CB5"/>
    <w:rsid w:val="002651B3"/>
    <w:rsid w:val="002654B0"/>
    <w:rsid w:val="00265D86"/>
    <w:rsid w:val="002660D6"/>
    <w:rsid w:val="0026669E"/>
    <w:rsid w:val="0026700F"/>
    <w:rsid w:val="00271179"/>
    <w:rsid w:val="00271191"/>
    <w:rsid w:val="0027175E"/>
    <w:rsid w:val="002723CD"/>
    <w:rsid w:val="002729AA"/>
    <w:rsid w:val="002733C1"/>
    <w:rsid w:val="002747F6"/>
    <w:rsid w:val="00274D9F"/>
    <w:rsid w:val="00274F68"/>
    <w:rsid w:val="002760EF"/>
    <w:rsid w:val="00276469"/>
    <w:rsid w:val="00280400"/>
    <w:rsid w:val="002824D5"/>
    <w:rsid w:val="00282DA0"/>
    <w:rsid w:val="00282DD9"/>
    <w:rsid w:val="0028342E"/>
    <w:rsid w:val="00284F54"/>
    <w:rsid w:val="002851EC"/>
    <w:rsid w:val="0028580C"/>
    <w:rsid w:val="00286D7B"/>
    <w:rsid w:val="00286ECD"/>
    <w:rsid w:val="002870DF"/>
    <w:rsid w:val="0029126F"/>
    <w:rsid w:val="0029196C"/>
    <w:rsid w:val="00291BBE"/>
    <w:rsid w:val="00292082"/>
    <w:rsid w:val="00292782"/>
    <w:rsid w:val="00292A84"/>
    <w:rsid w:val="00292D88"/>
    <w:rsid w:val="0029367A"/>
    <w:rsid w:val="00294A93"/>
    <w:rsid w:val="002956E5"/>
    <w:rsid w:val="00296075"/>
    <w:rsid w:val="00296B35"/>
    <w:rsid w:val="00297023"/>
    <w:rsid w:val="002A0B59"/>
    <w:rsid w:val="002A0F07"/>
    <w:rsid w:val="002A11FE"/>
    <w:rsid w:val="002A17C2"/>
    <w:rsid w:val="002A36BA"/>
    <w:rsid w:val="002A3BFC"/>
    <w:rsid w:val="002A4753"/>
    <w:rsid w:val="002A4BE2"/>
    <w:rsid w:val="002A5392"/>
    <w:rsid w:val="002A682C"/>
    <w:rsid w:val="002A69A0"/>
    <w:rsid w:val="002A7B16"/>
    <w:rsid w:val="002B0970"/>
    <w:rsid w:val="002B09F7"/>
    <w:rsid w:val="002B09FC"/>
    <w:rsid w:val="002B4135"/>
    <w:rsid w:val="002B4314"/>
    <w:rsid w:val="002B4377"/>
    <w:rsid w:val="002B471D"/>
    <w:rsid w:val="002B6609"/>
    <w:rsid w:val="002B673F"/>
    <w:rsid w:val="002B6E43"/>
    <w:rsid w:val="002B7157"/>
    <w:rsid w:val="002B7218"/>
    <w:rsid w:val="002B723F"/>
    <w:rsid w:val="002B75C3"/>
    <w:rsid w:val="002B7AA7"/>
    <w:rsid w:val="002B7D27"/>
    <w:rsid w:val="002B7FC6"/>
    <w:rsid w:val="002C02F5"/>
    <w:rsid w:val="002C052D"/>
    <w:rsid w:val="002C0B9C"/>
    <w:rsid w:val="002C0F07"/>
    <w:rsid w:val="002C14B2"/>
    <w:rsid w:val="002C2420"/>
    <w:rsid w:val="002C266B"/>
    <w:rsid w:val="002C27C8"/>
    <w:rsid w:val="002C2FA7"/>
    <w:rsid w:val="002C30B4"/>
    <w:rsid w:val="002C30D0"/>
    <w:rsid w:val="002C36DA"/>
    <w:rsid w:val="002C4761"/>
    <w:rsid w:val="002C5019"/>
    <w:rsid w:val="002C50FF"/>
    <w:rsid w:val="002C5688"/>
    <w:rsid w:val="002C5CD2"/>
    <w:rsid w:val="002C643C"/>
    <w:rsid w:val="002C6B02"/>
    <w:rsid w:val="002C79BF"/>
    <w:rsid w:val="002C7F85"/>
    <w:rsid w:val="002C7F96"/>
    <w:rsid w:val="002D07E9"/>
    <w:rsid w:val="002D162A"/>
    <w:rsid w:val="002D16AD"/>
    <w:rsid w:val="002D31F6"/>
    <w:rsid w:val="002D3F24"/>
    <w:rsid w:val="002D4B32"/>
    <w:rsid w:val="002D4F80"/>
    <w:rsid w:val="002D51FC"/>
    <w:rsid w:val="002D60BB"/>
    <w:rsid w:val="002D61AE"/>
    <w:rsid w:val="002D74AA"/>
    <w:rsid w:val="002E0C99"/>
    <w:rsid w:val="002E11FC"/>
    <w:rsid w:val="002E17FD"/>
    <w:rsid w:val="002E1A09"/>
    <w:rsid w:val="002E2255"/>
    <w:rsid w:val="002E2568"/>
    <w:rsid w:val="002E258A"/>
    <w:rsid w:val="002E2FC1"/>
    <w:rsid w:val="002E33EA"/>
    <w:rsid w:val="002E3564"/>
    <w:rsid w:val="002E367D"/>
    <w:rsid w:val="002E3D50"/>
    <w:rsid w:val="002E5F1F"/>
    <w:rsid w:val="002E6D7A"/>
    <w:rsid w:val="002E6F12"/>
    <w:rsid w:val="002E7A13"/>
    <w:rsid w:val="002E7ABE"/>
    <w:rsid w:val="002F0377"/>
    <w:rsid w:val="002F1969"/>
    <w:rsid w:val="002F2979"/>
    <w:rsid w:val="002F3FC9"/>
    <w:rsid w:val="002F4617"/>
    <w:rsid w:val="002F4A1A"/>
    <w:rsid w:val="002F4DDD"/>
    <w:rsid w:val="002F552C"/>
    <w:rsid w:val="002F5A5B"/>
    <w:rsid w:val="002F5EC6"/>
    <w:rsid w:val="002F614B"/>
    <w:rsid w:val="002F7006"/>
    <w:rsid w:val="00300514"/>
    <w:rsid w:val="003014F6"/>
    <w:rsid w:val="003017BD"/>
    <w:rsid w:val="003022BE"/>
    <w:rsid w:val="003030D0"/>
    <w:rsid w:val="00303320"/>
    <w:rsid w:val="00303905"/>
    <w:rsid w:val="00303922"/>
    <w:rsid w:val="0030439B"/>
    <w:rsid w:val="0030450E"/>
    <w:rsid w:val="003053AF"/>
    <w:rsid w:val="0030665D"/>
    <w:rsid w:val="00306EEA"/>
    <w:rsid w:val="003074F3"/>
    <w:rsid w:val="00307AC0"/>
    <w:rsid w:val="00307DA4"/>
    <w:rsid w:val="00311997"/>
    <w:rsid w:val="00311CB2"/>
    <w:rsid w:val="0031294A"/>
    <w:rsid w:val="00313B42"/>
    <w:rsid w:val="00313C2D"/>
    <w:rsid w:val="00313CAE"/>
    <w:rsid w:val="00314A82"/>
    <w:rsid w:val="00315143"/>
    <w:rsid w:val="003152D2"/>
    <w:rsid w:val="00315A90"/>
    <w:rsid w:val="00315E9C"/>
    <w:rsid w:val="00316306"/>
    <w:rsid w:val="003166F0"/>
    <w:rsid w:val="00316712"/>
    <w:rsid w:val="00316C8A"/>
    <w:rsid w:val="0032021C"/>
    <w:rsid w:val="00320CDD"/>
    <w:rsid w:val="00320F8E"/>
    <w:rsid w:val="00321406"/>
    <w:rsid w:val="00321544"/>
    <w:rsid w:val="00321AB9"/>
    <w:rsid w:val="00322323"/>
    <w:rsid w:val="00322C4C"/>
    <w:rsid w:val="00323740"/>
    <w:rsid w:val="0032443A"/>
    <w:rsid w:val="003245DC"/>
    <w:rsid w:val="00324EE6"/>
    <w:rsid w:val="00325C9E"/>
    <w:rsid w:val="00325EB2"/>
    <w:rsid w:val="00326412"/>
    <w:rsid w:val="00330961"/>
    <w:rsid w:val="003312D1"/>
    <w:rsid w:val="003317DF"/>
    <w:rsid w:val="0033319B"/>
    <w:rsid w:val="003343C2"/>
    <w:rsid w:val="0033482B"/>
    <w:rsid w:val="00335487"/>
    <w:rsid w:val="0033566B"/>
    <w:rsid w:val="003362AE"/>
    <w:rsid w:val="003368F3"/>
    <w:rsid w:val="003375FA"/>
    <w:rsid w:val="0034091C"/>
    <w:rsid w:val="0034118D"/>
    <w:rsid w:val="00344520"/>
    <w:rsid w:val="00344C05"/>
    <w:rsid w:val="003455E9"/>
    <w:rsid w:val="0034564B"/>
    <w:rsid w:val="003464DF"/>
    <w:rsid w:val="00346943"/>
    <w:rsid w:val="00347321"/>
    <w:rsid w:val="003474D6"/>
    <w:rsid w:val="00347E3C"/>
    <w:rsid w:val="003506D9"/>
    <w:rsid w:val="0035113C"/>
    <w:rsid w:val="00351210"/>
    <w:rsid w:val="00351CB8"/>
    <w:rsid w:val="00351E88"/>
    <w:rsid w:val="00352397"/>
    <w:rsid w:val="00352D3E"/>
    <w:rsid w:val="00354A0C"/>
    <w:rsid w:val="00355CDE"/>
    <w:rsid w:val="003560B7"/>
    <w:rsid w:val="003579DA"/>
    <w:rsid w:val="00357C71"/>
    <w:rsid w:val="00360349"/>
    <w:rsid w:val="00360CB6"/>
    <w:rsid w:val="00360ED1"/>
    <w:rsid w:val="003610B5"/>
    <w:rsid w:val="00361227"/>
    <w:rsid w:val="00361DB3"/>
    <w:rsid w:val="00362555"/>
    <w:rsid w:val="00364768"/>
    <w:rsid w:val="00364D47"/>
    <w:rsid w:val="00365280"/>
    <w:rsid w:val="003652A2"/>
    <w:rsid w:val="003656CF"/>
    <w:rsid w:val="00365746"/>
    <w:rsid w:val="00366626"/>
    <w:rsid w:val="003675F8"/>
    <w:rsid w:val="00367B7D"/>
    <w:rsid w:val="003709C9"/>
    <w:rsid w:val="00370A9F"/>
    <w:rsid w:val="00371477"/>
    <w:rsid w:val="00371564"/>
    <w:rsid w:val="00371F16"/>
    <w:rsid w:val="0037239D"/>
    <w:rsid w:val="00372C7E"/>
    <w:rsid w:val="003730A4"/>
    <w:rsid w:val="003736CE"/>
    <w:rsid w:val="00375233"/>
    <w:rsid w:val="003752C6"/>
    <w:rsid w:val="003752F3"/>
    <w:rsid w:val="00375378"/>
    <w:rsid w:val="00375EDC"/>
    <w:rsid w:val="003763E3"/>
    <w:rsid w:val="00377311"/>
    <w:rsid w:val="00377488"/>
    <w:rsid w:val="00377E0D"/>
    <w:rsid w:val="003800FB"/>
    <w:rsid w:val="0038017D"/>
    <w:rsid w:val="00380831"/>
    <w:rsid w:val="00380A2E"/>
    <w:rsid w:val="00380ABB"/>
    <w:rsid w:val="0038133C"/>
    <w:rsid w:val="00382B6A"/>
    <w:rsid w:val="00382E36"/>
    <w:rsid w:val="00383494"/>
    <w:rsid w:val="00385692"/>
    <w:rsid w:val="00386782"/>
    <w:rsid w:val="003868B4"/>
    <w:rsid w:val="00386BF8"/>
    <w:rsid w:val="003873C1"/>
    <w:rsid w:val="0038756C"/>
    <w:rsid w:val="003877B0"/>
    <w:rsid w:val="00387EE2"/>
    <w:rsid w:val="003903F8"/>
    <w:rsid w:val="0039145C"/>
    <w:rsid w:val="00391DCA"/>
    <w:rsid w:val="003929A9"/>
    <w:rsid w:val="00392AC0"/>
    <w:rsid w:val="00392FB8"/>
    <w:rsid w:val="0039731F"/>
    <w:rsid w:val="00397592"/>
    <w:rsid w:val="003A2899"/>
    <w:rsid w:val="003A2FA8"/>
    <w:rsid w:val="003A32B2"/>
    <w:rsid w:val="003A36CA"/>
    <w:rsid w:val="003A3E45"/>
    <w:rsid w:val="003A4218"/>
    <w:rsid w:val="003A4310"/>
    <w:rsid w:val="003A449B"/>
    <w:rsid w:val="003A46CF"/>
    <w:rsid w:val="003A5069"/>
    <w:rsid w:val="003A6954"/>
    <w:rsid w:val="003A7594"/>
    <w:rsid w:val="003A7F17"/>
    <w:rsid w:val="003B0D95"/>
    <w:rsid w:val="003B1AF8"/>
    <w:rsid w:val="003B21CC"/>
    <w:rsid w:val="003B2224"/>
    <w:rsid w:val="003B28A8"/>
    <w:rsid w:val="003B2FC2"/>
    <w:rsid w:val="003B3C7F"/>
    <w:rsid w:val="003B3E40"/>
    <w:rsid w:val="003B4D51"/>
    <w:rsid w:val="003B4E29"/>
    <w:rsid w:val="003B5C6E"/>
    <w:rsid w:val="003B5D32"/>
    <w:rsid w:val="003B6D76"/>
    <w:rsid w:val="003B79D2"/>
    <w:rsid w:val="003B7AFE"/>
    <w:rsid w:val="003C0435"/>
    <w:rsid w:val="003C08F9"/>
    <w:rsid w:val="003C0D98"/>
    <w:rsid w:val="003C287D"/>
    <w:rsid w:val="003C2F5F"/>
    <w:rsid w:val="003C41F4"/>
    <w:rsid w:val="003C5052"/>
    <w:rsid w:val="003C5B1F"/>
    <w:rsid w:val="003C6EE1"/>
    <w:rsid w:val="003D1265"/>
    <w:rsid w:val="003D13AB"/>
    <w:rsid w:val="003D14ED"/>
    <w:rsid w:val="003D1980"/>
    <w:rsid w:val="003D1DBB"/>
    <w:rsid w:val="003D2577"/>
    <w:rsid w:val="003D38AE"/>
    <w:rsid w:val="003D3D27"/>
    <w:rsid w:val="003D4665"/>
    <w:rsid w:val="003D5328"/>
    <w:rsid w:val="003D596A"/>
    <w:rsid w:val="003D5F37"/>
    <w:rsid w:val="003D5F4E"/>
    <w:rsid w:val="003D69D6"/>
    <w:rsid w:val="003D6EFB"/>
    <w:rsid w:val="003D700C"/>
    <w:rsid w:val="003E05A3"/>
    <w:rsid w:val="003E06CB"/>
    <w:rsid w:val="003E1388"/>
    <w:rsid w:val="003E151C"/>
    <w:rsid w:val="003E2F15"/>
    <w:rsid w:val="003E2F67"/>
    <w:rsid w:val="003E3832"/>
    <w:rsid w:val="003E3C99"/>
    <w:rsid w:val="003E3D9B"/>
    <w:rsid w:val="003E56F6"/>
    <w:rsid w:val="003E580F"/>
    <w:rsid w:val="003E6792"/>
    <w:rsid w:val="003E7060"/>
    <w:rsid w:val="003E7A33"/>
    <w:rsid w:val="003F0888"/>
    <w:rsid w:val="003F09DC"/>
    <w:rsid w:val="003F1317"/>
    <w:rsid w:val="003F1897"/>
    <w:rsid w:val="003F24DB"/>
    <w:rsid w:val="003F26B0"/>
    <w:rsid w:val="003F2AA0"/>
    <w:rsid w:val="003F30FE"/>
    <w:rsid w:val="003F3164"/>
    <w:rsid w:val="003F386A"/>
    <w:rsid w:val="003F41EC"/>
    <w:rsid w:val="003F4D85"/>
    <w:rsid w:val="003F4E3F"/>
    <w:rsid w:val="003F5D71"/>
    <w:rsid w:val="003F5ECD"/>
    <w:rsid w:val="003F646E"/>
    <w:rsid w:val="003F6712"/>
    <w:rsid w:val="003F6886"/>
    <w:rsid w:val="003F68AC"/>
    <w:rsid w:val="003F6BAE"/>
    <w:rsid w:val="003F6BCD"/>
    <w:rsid w:val="003F6C30"/>
    <w:rsid w:val="003F6F4E"/>
    <w:rsid w:val="003F77F3"/>
    <w:rsid w:val="00400D8A"/>
    <w:rsid w:val="0040131C"/>
    <w:rsid w:val="00401394"/>
    <w:rsid w:val="00402334"/>
    <w:rsid w:val="0040258C"/>
    <w:rsid w:val="004031DA"/>
    <w:rsid w:val="004045FA"/>
    <w:rsid w:val="004048BF"/>
    <w:rsid w:val="00404972"/>
    <w:rsid w:val="00404AFC"/>
    <w:rsid w:val="00404D2B"/>
    <w:rsid w:val="0040567E"/>
    <w:rsid w:val="00405D4D"/>
    <w:rsid w:val="00406A3C"/>
    <w:rsid w:val="00407ED1"/>
    <w:rsid w:val="00410A9F"/>
    <w:rsid w:val="00410B4A"/>
    <w:rsid w:val="00412388"/>
    <w:rsid w:val="004141EF"/>
    <w:rsid w:val="00414BA5"/>
    <w:rsid w:val="004154B3"/>
    <w:rsid w:val="00415D38"/>
    <w:rsid w:val="00416678"/>
    <w:rsid w:val="00416CE6"/>
    <w:rsid w:val="004204F7"/>
    <w:rsid w:val="004208E9"/>
    <w:rsid w:val="004224BF"/>
    <w:rsid w:val="00422D0F"/>
    <w:rsid w:val="00423E08"/>
    <w:rsid w:val="004249DA"/>
    <w:rsid w:val="00425278"/>
    <w:rsid w:val="004253D2"/>
    <w:rsid w:val="00425BDE"/>
    <w:rsid w:val="00426533"/>
    <w:rsid w:val="0043064A"/>
    <w:rsid w:val="00430D9B"/>
    <w:rsid w:val="00430DB8"/>
    <w:rsid w:val="004315C5"/>
    <w:rsid w:val="00431E35"/>
    <w:rsid w:val="00431ECA"/>
    <w:rsid w:val="004322B5"/>
    <w:rsid w:val="00432760"/>
    <w:rsid w:val="004330BB"/>
    <w:rsid w:val="00433131"/>
    <w:rsid w:val="00433AC1"/>
    <w:rsid w:val="00434C6F"/>
    <w:rsid w:val="00435314"/>
    <w:rsid w:val="00435710"/>
    <w:rsid w:val="00436770"/>
    <w:rsid w:val="0043680E"/>
    <w:rsid w:val="00436C18"/>
    <w:rsid w:val="00436F01"/>
    <w:rsid w:val="00437CB0"/>
    <w:rsid w:val="00437D30"/>
    <w:rsid w:val="004400DF"/>
    <w:rsid w:val="0044038E"/>
    <w:rsid w:val="0044047A"/>
    <w:rsid w:val="00441B2A"/>
    <w:rsid w:val="00442B98"/>
    <w:rsid w:val="0044305E"/>
    <w:rsid w:val="004440E7"/>
    <w:rsid w:val="00444941"/>
    <w:rsid w:val="00444A89"/>
    <w:rsid w:val="00444BFE"/>
    <w:rsid w:val="00444E7B"/>
    <w:rsid w:val="00445EFC"/>
    <w:rsid w:val="00446345"/>
    <w:rsid w:val="00446632"/>
    <w:rsid w:val="00446ACB"/>
    <w:rsid w:val="00447EF4"/>
    <w:rsid w:val="0045001C"/>
    <w:rsid w:val="004505DF"/>
    <w:rsid w:val="004506E3"/>
    <w:rsid w:val="004507A5"/>
    <w:rsid w:val="004519B7"/>
    <w:rsid w:val="00451B09"/>
    <w:rsid w:val="00451BFA"/>
    <w:rsid w:val="00452019"/>
    <w:rsid w:val="00454260"/>
    <w:rsid w:val="004542D3"/>
    <w:rsid w:val="004544FF"/>
    <w:rsid w:val="00454E79"/>
    <w:rsid w:val="00455DFA"/>
    <w:rsid w:val="00456772"/>
    <w:rsid w:val="004570ED"/>
    <w:rsid w:val="00457B34"/>
    <w:rsid w:val="004606F6"/>
    <w:rsid w:val="00460DFA"/>
    <w:rsid w:val="00461182"/>
    <w:rsid w:val="00461879"/>
    <w:rsid w:val="00462DDE"/>
    <w:rsid w:val="00462DF4"/>
    <w:rsid w:val="004634C8"/>
    <w:rsid w:val="0046412A"/>
    <w:rsid w:val="004646F2"/>
    <w:rsid w:val="00465E85"/>
    <w:rsid w:val="00466024"/>
    <w:rsid w:val="00466158"/>
    <w:rsid w:val="004662B2"/>
    <w:rsid w:val="00466983"/>
    <w:rsid w:val="00466FAE"/>
    <w:rsid w:val="0046763C"/>
    <w:rsid w:val="00467BD6"/>
    <w:rsid w:val="004707A4"/>
    <w:rsid w:val="00470F5F"/>
    <w:rsid w:val="00471AD6"/>
    <w:rsid w:val="00471E04"/>
    <w:rsid w:val="0047212E"/>
    <w:rsid w:val="00472775"/>
    <w:rsid w:val="00472F82"/>
    <w:rsid w:val="00473080"/>
    <w:rsid w:val="00474914"/>
    <w:rsid w:val="00474CEE"/>
    <w:rsid w:val="00474DC7"/>
    <w:rsid w:val="004750A2"/>
    <w:rsid w:val="00475195"/>
    <w:rsid w:val="004756EB"/>
    <w:rsid w:val="004759DD"/>
    <w:rsid w:val="00475C29"/>
    <w:rsid w:val="00476185"/>
    <w:rsid w:val="00476414"/>
    <w:rsid w:val="00476B3B"/>
    <w:rsid w:val="004771DA"/>
    <w:rsid w:val="00477CEA"/>
    <w:rsid w:val="004800E6"/>
    <w:rsid w:val="0048189F"/>
    <w:rsid w:val="004828C3"/>
    <w:rsid w:val="00482F4E"/>
    <w:rsid w:val="004832A3"/>
    <w:rsid w:val="00484E0E"/>
    <w:rsid w:val="004857A8"/>
    <w:rsid w:val="00485921"/>
    <w:rsid w:val="00485C13"/>
    <w:rsid w:val="004870DC"/>
    <w:rsid w:val="00487593"/>
    <w:rsid w:val="00487B1A"/>
    <w:rsid w:val="00490F45"/>
    <w:rsid w:val="004929F3"/>
    <w:rsid w:val="00493C34"/>
    <w:rsid w:val="00493E12"/>
    <w:rsid w:val="004941DB"/>
    <w:rsid w:val="00494BE3"/>
    <w:rsid w:val="004952B3"/>
    <w:rsid w:val="0049557D"/>
    <w:rsid w:val="004A0075"/>
    <w:rsid w:val="004A079D"/>
    <w:rsid w:val="004A08EC"/>
    <w:rsid w:val="004A0F85"/>
    <w:rsid w:val="004A12FE"/>
    <w:rsid w:val="004A1540"/>
    <w:rsid w:val="004A209B"/>
    <w:rsid w:val="004A3151"/>
    <w:rsid w:val="004A4714"/>
    <w:rsid w:val="004A4CF7"/>
    <w:rsid w:val="004A5289"/>
    <w:rsid w:val="004A61DD"/>
    <w:rsid w:val="004A6E00"/>
    <w:rsid w:val="004A7169"/>
    <w:rsid w:val="004B1615"/>
    <w:rsid w:val="004B18F8"/>
    <w:rsid w:val="004B27D0"/>
    <w:rsid w:val="004B2818"/>
    <w:rsid w:val="004B2AF5"/>
    <w:rsid w:val="004B2C7A"/>
    <w:rsid w:val="004B3078"/>
    <w:rsid w:val="004B3370"/>
    <w:rsid w:val="004B3518"/>
    <w:rsid w:val="004B3DB3"/>
    <w:rsid w:val="004B5263"/>
    <w:rsid w:val="004B55FF"/>
    <w:rsid w:val="004B63DA"/>
    <w:rsid w:val="004B6521"/>
    <w:rsid w:val="004B6945"/>
    <w:rsid w:val="004B7381"/>
    <w:rsid w:val="004B73C2"/>
    <w:rsid w:val="004B7A00"/>
    <w:rsid w:val="004B7B12"/>
    <w:rsid w:val="004C0E54"/>
    <w:rsid w:val="004C1762"/>
    <w:rsid w:val="004C185A"/>
    <w:rsid w:val="004C20C8"/>
    <w:rsid w:val="004C2821"/>
    <w:rsid w:val="004C3534"/>
    <w:rsid w:val="004C4321"/>
    <w:rsid w:val="004C4494"/>
    <w:rsid w:val="004C49D3"/>
    <w:rsid w:val="004C5F53"/>
    <w:rsid w:val="004C6670"/>
    <w:rsid w:val="004C6C2B"/>
    <w:rsid w:val="004C7B97"/>
    <w:rsid w:val="004C7EEB"/>
    <w:rsid w:val="004D0FAB"/>
    <w:rsid w:val="004D24F3"/>
    <w:rsid w:val="004D287A"/>
    <w:rsid w:val="004D2A6F"/>
    <w:rsid w:val="004D3142"/>
    <w:rsid w:val="004D4101"/>
    <w:rsid w:val="004D47E6"/>
    <w:rsid w:val="004D4A3B"/>
    <w:rsid w:val="004D5C61"/>
    <w:rsid w:val="004D5E1B"/>
    <w:rsid w:val="004D6222"/>
    <w:rsid w:val="004D683D"/>
    <w:rsid w:val="004D7A9B"/>
    <w:rsid w:val="004E008C"/>
    <w:rsid w:val="004E0D55"/>
    <w:rsid w:val="004E1852"/>
    <w:rsid w:val="004E20CD"/>
    <w:rsid w:val="004E3171"/>
    <w:rsid w:val="004E323E"/>
    <w:rsid w:val="004E39CC"/>
    <w:rsid w:val="004E598E"/>
    <w:rsid w:val="004E5A57"/>
    <w:rsid w:val="004E5CB1"/>
    <w:rsid w:val="004E7312"/>
    <w:rsid w:val="004F02E3"/>
    <w:rsid w:val="004F08FC"/>
    <w:rsid w:val="004F0D73"/>
    <w:rsid w:val="004F1387"/>
    <w:rsid w:val="004F14A0"/>
    <w:rsid w:val="004F1E40"/>
    <w:rsid w:val="004F1E47"/>
    <w:rsid w:val="004F3843"/>
    <w:rsid w:val="004F3C86"/>
    <w:rsid w:val="004F5606"/>
    <w:rsid w:val="004F5658"/>
    <w:rsid w:val="004F5864"/>
    <w:rsid w:val="004F74CA"/>
    <w:rsid w:val="004F776C"/>
    <w:rsid w:val="004F7876"/>
    <w:rsid w:val="0050039F"/>
    <w:rsid w:val="00500EFE"/>
    <w:rsid w:val="0050335B"/>
    <w:rsid w:val="005047E7"/>
    <w:rsid w:val="0050486A"/>
    <w:rsid w:val="00504873"/>
    <w:rsid w:val="00504D7B"/>
    <w:rsid w:val="0050546B"/>
    <w:rsid w:val="00505DBE"/>
    <w:rsid w:val="00505F72"/>
    <w:rsid w:val="0050658C"/>
    <w:rsid w:val="00506E2B"/>
    <w:rsid w:val="00510313"/>
    <w:rsid w:val="0051089A"/>
    <w:rsid w:val="00510F72"/>
    <w:rsid w:val="00511F83"/>
    <w:rsid w:val="00512BF5"/>
    <w:rsid w:val="0051347B"/>
    <w:rsid w:val="005135A7"/>
    <w:rsid w:val="00515E71"/>
    <w:rsid w:val="005178CB"/>
    <w:rsid w:val="005204CE"/>
    <w:rsid w:val="00520AB5"/>
    <w:rsid w:val="00520FBC"/>
    <w:rsid w:val="00521653"/>
    <w:rsid w:val="00521C22"/>
    <w:rsid w:val="00521E73"/>
    <w:rsid w:val="005220A3"/>
    <w:rsid w:val="00522144"/>
    <w:rsid w:val="00523942"/>
    <w:rsid w:val="00523E75"/>
    <w:rsid w:val="00523F2A"/>
    <w:rsid w:val="005243F9"/>
    <w:rsid w:val="0052466C"/>
    <w:rsid w:val="00525670"/>
    <w:rsid w:val="005264EE"/>
    <w:rsid w:val="00527C72"/>
    <w:rsid w:val="00531020"/>
    <w:rsid w:val="00531069"/>
    <w:rsid w:val="00531244"/>
    <w:rsid w:val="00532C52"/>
    <w:rsid w:val="005331CE"/>
    <w:rsid w:val="00533332"/>
    <w:rsid w:val="00534345"/>
    <w:rsid w:val="00534AFD"/>
    <w:rsid w:val="00535726"/>
    <w:rsid w:val="00535EDF"/>
    <w:rsid w:val="00536D34"/>
    <w:rsid w:val="00537886"/>
    <w:rsid w:val="00540B08"/>
    <w:rsid w:val="00540D6C"/>
    <w:rsid w:val="00544C21"/>
    <w:rsid w:val="00545A31"/>
    <w:rsid w:val="00545B69"/>
    <w:rsid w:val="0054615A"/>
    <w:rsid w:val="005461C0"/>
    <w:rsid w:val="00546286"/>
    <w:rsid w:val="005466D8"/>
    <w:rsid w:val="00546932"/>
    <w:rsid w:val="00547294"/>
    <w:rsid w:val="0054776F"/>
    <w:rsid w:val="00551279"/>
    <w:rsid w:val="00551688"/>
    <w:rsid w:val="00552724"/>
    <w:rsid w:val="005561F7"/>
    <w:rsid w:val="0055695F"/>
    <w:rsid w:val="00560B5E"/>
    <w:rsid w:val="005611FC"/>
    <w:rsid w:val="0056137E"/>
    <w:rsid w:val="005620D0"/>
    <w:rsid w:val="00562304"/>
    <w:rsid w:val="005630C8"/>
    <w:rsid w:val="005639AA"/>
    <w:rsid w:val="00564575"/>
    <w:rsid w:val="00565058"/>
    <w:rsid w:val="0056544F"/>
    <w:rsid w:val="005666CA"/>
    <w:rsid w:val="0056688C"/>
    <w:rsid w:val="00566ADC"/>
    <w:rsid w:val="00567341"/>
    <w:rsid w:val="005674C5"/>
    <w:rsid w:val="005676B2"/>
    <w:rsid w:val="005676EF"/>
    <w:rsid w:val="00567939"/>
    <w:rsid w:val="00567C3D"/>
    <w:rsid w:val="00570CF6"/>
    <w:rsid w:val="00571A0B"/>
    <w:rsid w:val="00572463"/>
    <w:rsid w:val="005728C5"/>
    <w:rsid w:val="0057291F"/>
    <w:rsid w:val="00574A35"/>
    <w:rsid w:val="00575221"/>
    <w:rsid w:val="00575268"/>
    <w:rsid w:val="005752F5"/>
    <w:rsid w:val="00575339"/>
    <w:rsid w:val="00575576"/>
    <w:rsid w:val="00575E8C"/>
    <w:rsid w:val="00575F93"/>
    <w:rsid w:val="00576C36"/>
    <w:rsid w:val="00580140"/>
    <w:rsid w:val="005812D1"/>
    <w:rsid w:val="005821EA"/>
    <w:rsid w:val="00582E08"/>
    <w:rsid w:val="0058364F"/>
    <w:rsid w:val="00585232"/>
    <w:rsid w:val="00585722"/>
    <w:rsid w:val="00585F1C"/>
    <w:rsid w:val="0059060C"/>
    <w:rsid w:val="00591131"/>
    <w:rsid w:val="00591964"/>
    <w:rsid w:val="005922E4"/>
    <w:rsid w:val="005928DA"/>
    <w:rsid w:val="00592FCC"/>
    <w:rsid w:val="00593934"/>
    <w:rsid w:val="00594065"/>
    <w:rsid w:val="00594243"/>
    <w:rsid w:val="0059463C"/>
    <w:rsid w:val="00594A1A"/>
    <w:rsid w:val="00594CA9"/>
    <w:rsid w:val="00594F05"/>
    <w:rsid w:val="0059531A"/>
    <w:rsid w:val="00596D58"/>
    <w:rsid w:val="005A027B"/>
    <w:rsid w:val="005A039D"/>
    <w:rsid w:val="005A0827"/>
    <w:rsid w:val="005A08F7"/>
    <w:rsid w:val="005A0904"/>
    <w:rsid w:val="005A12F5"/>
    <w:rsid w:val="005A23B8"/>
    <w:rsid w:val="005A23BE"/>
    <w:rsid w:val="005A282A"/>
    <w:rsid w:val="005A2DA9"/>
    <w:rsid w:val="005A3183"/>
    <w:rsid w:val="005A3659"/>
    <w:rsid w:val="005A36B1"/>
    <w:rsid w:val="005A4988"/>
    <w:rsid w:val="005A4F14"/>
    <w:rsid w:val="005A5028"/>
    <w:rsid w:val="005A53F5"/>
    <w:rsid w:val="005A561C"/>
    <w:rsid w:val="005A569A"/>
    <w:rsid w:val="005A6E57"/>
    <w:rsid w:val="005A6F56"/>
    <w:rsid w:val="005A7AD1"/>
    <w:rsid w:val="005B0184"/>
    <w:rsid w:val="005B0687"/>
    <w:rsid w:val="005B0945"/>
    <w:rsid w:val="005B09E2"/>
    <w:rsid w:val="005B12BB"/>
    <w:rsid w:val="005B1AC9"/>
    <w:rsid w:val="005B1E7E"/>
    <w:rsid w:val="005B24B9"/>
    <w:rsid w:val="005B2D73"/>
    <w:rsid w:val="005B4668"/>
    <w:rsid w:val="005B4871"/>
    <w:rsid w:val="005B5421"/>
    <w:rsid w:val="005B5FCB"/>
    <w:rsid w:val="005B74CD"/>
    <w:rsid w:val="005B7EBE"/>
    <w:rsid w:val="005C0ADA"/>
    <w:rsid w:val="005C2673"/>
    <w:rsid w:val="005C2E24"/>
    <w:rsid w:val="005C3912"/>
    <w:rsid w:val="005C4935"/>
    <w:rsid w:val="005C4B0A"/>
    <w:rsid w:val="005C51BC"/>
    <w:rsid w:val="005C6719"/>
    <w:rsid w:val="005C6B0A"/>
    <w:rsid w:val="005C77C1"/>
    <w:rsid w:val="005C799C"/>
    <w:rsid w:val="005D04FF"/>
    <w:rsid w:val="005D1431"/>
    <w:rsid w:val="005D1579"/>
    <w:rsid w:val="005D3280"/>
    <w:rsid w:val="005D4211"/>
    <w:rsid w:val="005D6374"/>
    <w:rsid w:val="005D6405"/>
    <w:rsid w:val="005D7DE6"/>
    <w:rsid w:val="005E18BE"/>
    <w:rsid w:val="005E1A7A"/>
    <w:rsid w:val="005E1C48"/>
    <w:rsid w:val="005E3174"/>
    <w:rsid w:val="005E3DFF"/>
    <w:rsid w:val="005E4FC3"/>
    <w:rsid w:val="005E55FA"/>
    <w:rsid w:val="005E56FA"/>
    <w:rsid w:val="005E5E0E"/>
    <w:rsid w:val="005E72A5"/>
    <w:rsid w:val="005E75DB"/>
    <w:rsid w:val="005E7A6C"/>
    <w:rsid w:val="005F0638"/>
    <w:rsid w:val="005F08EA"/>
    <w:rsid w:val="005F0B93"/>
    <w:rsid w:val="005F1178"/>
    <w:rsid w:val="005F13E9"/>
    <w:rsid w:val="005F17DD"/>
    <w:rsid w:val="005F19C4"/>
    <w:rsid w:val="005F1C66"/>
    <w:rsid w:val="005F303E"/>
    <w:rsid w:val="005F3C22"/>
    <w:rsid w:val="005F3DCD"/>
    <w:rsid w:val="005F4036"/>
    <w:rsid w:val="005F408F"/>
    <w:rsid w:val="005F4FD8"/>
    <w:rsid w:val="005F52BA"/>
    <w:rsid w:val="005F5ECA"/>
    <w:rsid w:val="005F5F0F"/>
    <w:rsid w:val="005F64E7"/>
    <w:rsid w:val="005F6AF1"/>
    <w:rsid w:val="005F7724"/>
    <w:rsid w:val="006000C4"/>
    <w:rsid w:val="00600109"/>
    <w:rsid w:val="00600A36"/>
    <w:rsid w:val="00601320"/>
    <w:rsid w:val="0060199D"/>
    <w:rsid w:val="00601CAE"/>
    <w:rsid w:val="00602104"/>
    <w:rsid w:val="006030D1"/>
    <w:rsid w:val="00603834"/>
    <w:rsid w:val="00603D23"/>
    <w:rsid w:val="0060453D"/>
    <w:rsid w:val="006056F2"/>
    <w:rsid w:val="006059B3"/>
    <w:rsid w:val="00605BB1"/>
    <w:rsid w:val="006061EF"/>
    <w:rsid w:val="006064F9"/>
    <w:rsid w:val="00606A2F"/>
    <w:rsid w:val="00606EB7"/>
    <w:rsid w:val="006102AF"/>
    <w:rsid w:val="006103EF"/>
    <w:rsid w:val="006104FD"/>
    <w:rsid w:val="00611421"/>
    <w:rsid w:val="00611BBD"/>
    <w:rsid w:val="006130B3"/>
    <w:rsid w:val="00613A99"/>
    <w:rsid w:val="00613B20"/>
    <w:rsid w:val="00614280"/>
    <w:rsid w:val="006165F0"/>
    <w:rsid w:val="006169A6"/>
    <w:rsid w:val="00617A1E"/>
    <w:rsid w:val="006202FC"/>
    <w:rsid w:val="006209C8"/>
    <w:rsid w:val="00620B26"/>
    <w:rsid w:val="00620DA0"/>
    <w:rsid w:val="006214DA"/>
    <w:rsid w:val="00622315"/>
    <w:rsid w:val="0062244B"/>
    <w:rsid w:val="00623152"/>
    <w:rsid w:val="00623919"/>
    <w:rsid w:val="006242BE"/>
    <w:rsid w:val="006264CE"/>
    <w:rsid w:val="00630A42"/>
    <w:rsid w:val="0063124D"/>
    <w:rsid w:val="006315C2"/>
    <w:rsid w:val="0063192F"/>
    <w:rsid w:val="00631AA1"/>
    <w:rsid w:val="00631ABE"/>
    <w:rsid w:val="00631B0C"/>
    <w:rsid w:val="00632D7B"/>
    <w:rsid w:val="00633032"/>
    <w:rsid w:val="006351DE"/>
    <w:rsid w:val="00636FE2"/>
    <w:rsid w:val="006371C9"/>
    <w:rsid w:val="0063744D"/>
    <w:rsid w:val="00637A57"/>
    <w:rsid w:val="00640695"/>
    <w:rsid w:val="006438C1"/>
    <w:rsid w:val="00643D8F"/>
    <w:rsid w:val="006441CD"/>
    <w:rsid w:val="0064499B"/>
    <w:rsid w:val="00644FF0"/>
    <w:rsid w:val="00645011"/>
    <w:rsid w:val="00645AC6"/>
    <w:rsid w:val="0064627F"/>
    <w:rsid w:val="006462E0"/>
    <w:rsid w:val="0064765C"/>
    <w:rsid w:val="0064767C"/>
    <w:rsid w:val="00647CA6"/>
    <w:rsid w:val="0065074B"/>
    <w:rsid w:val="00650897"/>
    <w:rsid w:val="00650967"/>
    <w:rsid w:val="0065179A"/>
    <w:rsid w:val="00652F0F"/>
    <w:rsid w:val="006530BB"/>
    <w:rsid w:val="00653667"/>
    <w:rsid w:val="00653A65"/>
    <w:rsid w:val="00653F6A"/>
    <w:rsid w:val="00654C2E"/>
    <w:rsid w:val="006553CF"/>
    <w:rsid w:val="00655F7C"/>
    <w:rsid w:val="006560E6"/>
    <w:rsid w:val="00656AFE"/>
    <w:rsid w:val="006571D7"/>
    <w:rsid w:val="00657D8E"/>
    <w:rsid w:val="006603D2"/>
    <w:rsid w:val="00660472"/>
    <w:rsid w:val="0066065B"/>
    <w:rsid w:val="00660682"/>
    <w:rsid w:val="006625D3"/>
    <w:rsid w:val="00662B54"/>
    <w:rsid w:val="00662CCB"/>
    <w:rsid w:val="00663115"/>
    <w:rsid w:val="00663ABB"/>
    <w:rsid w:val="00663B2A"/>
    <w:rsid w:val="00664296"/>
    <w:rsid w:val="006642B7"/>
    <w:rsid w:val="0066442F"/>
    <w:rsid w:val="0066490F"/>
    <w:rsid w:val="00664C85"/>
    <w:rsid w:val="00664D52"/>
    <w:rsid w:val="0066543A"/>
    <w:rsid w:val="00665925"/>
    <w:rsid w:val="00666AAE"/>
    <w:rsid w:val="00666B20"/>
    <w:rsid w:val="00666B9B"/>
    <w:rsid w:val="00666BB1"/>
    <w:rsid w:val="00666EFA"/>
    <w:rsid w:val="00667F10"/>
    <w:rsid w:val="00671725"/>
    <w:rsid w:val="006728E4"/>
    <w:rsid w:val="00672FC4"/>
    <w:rsid w:val="006737D0"/>
    <w:rsid w:val="00674299"/>
    <w:rsid w:val="006773A0"/>
    <w:rsid w:val="00677B11"/>
    <w:rsid w:val="006802CD"/>
    <w:rsid w:val="00680632"/>
    <w:rsid w:val="006810CA"/>
    <w:rsid w:val="00681552"/>
    <w:rsid w:val="006817C0"/>
    <w:rsid w:val="00681913"/>
    <w:rsid w:val="00682770"/>
    <w:rsid w:val="006843CC"/>
    <w:rsid w:val="006844D2"/>
    <w:rsid w:val="00684827"/>
    <w:rsid w:val="00684965"/>
    <w:rsid w:val="00684B0F"/>
    <w:rsid w:val="0068548B"/>
    <w:rsid w:val="00685DB0"/>
    <w:rsid w:val="00686246"/>
    <w:rsid w:val="00687622"/>
    <w:rsid w:val="00687B7B"/>
    <w:rsid w:val="00687ED5"/>
    <w:rsid w:val="00690587"/>
    <w:rsid w:val="006907F8"/>
    <w:rsid w:val="00690F70"/>
    <w:rsid w:val="00691116"/>
    <w:rsid w:val="00691E61"/>
    <w:rsid w:val="0069239A"/>
    <w:rsid w:val="00692A9D"/>
    <w:rsid w:val="0069364C"/>
    <w:rsid w:val="00693D66"/>
    <w:rsid w:val="0069490A"/>
    <w:rsid w:val="00694C49"/>
    <w:rsid w:val="00694CBC"/>
    <w:rsid w:val="0069542B"/>
    <w:rsid w:val="006957FB"/>
    <w:rsid w:val="00696643"/>
    <w:rsid w:val="00696A36"/>
    <w:rsid w:val="006A0189"/>
    <w:rsid w:val="006A2131"/>
    <w:rsid w:val="006A36D5"/>
    <w:rsid w:val="006A4435"/>
    <w:rsid w:val="006A46DB"/>
    <w:rsid w:val="006A4A0C"/>
    <w:rsid w:val="006A539B"/>
    <w:rsid w:val="006A62E1"/>
    <w:rsid w:val="006A6E6D"/>
    <w:rsid w:val="006A7704"/>
    <w:rsid w:val="006B0CEA"/>
    <w:rsid w:val="006B21D3"/>
    <w:rsid w:val="006B38D0"/>
    <w:rsid w:val="006B3D09"/>
    <w:rsid w:val="006B4082"/>
    <w:rsid w:val="006B467A"/>
    <w:rsid w:val="006B4700"/>
    <w:rsid w:val="006B499D"/>
    <w:rsid w:val="006B4A12"/>
    <w:rsid w:val="006B6D67"/>
    <w:rsid w:val="006B6FE9"/>
    <w:rsid w:val="006B7389"/>
    <w:rsid w:val="006B7407"/>
    <w:rsid w:val="006B746B"/>
    <w:rsid w:val="006B760D"/>
    <w:rsid w:val="006B7780"/>
    <w:rsid w:val="006B7922"/>
    <w:rsid w:val="006C0056"/>
    <w:rsid w:val="006C091C"/>
    <w:rsid w:val="006C0FE1"/>
    <w:rsid w:val="006C1382"/>
    <w:rsid w:val="006C24C0"/>
    <w:rsid w:val="006C25FD"/>
    <w:rsid w:val="006C3239"/>
    <w:rsid w:val="006C34F5"/>
    <w:rsid w:val="006C3646"/>
    <w:rsid w:val="006C39B5"/>
    <w:rsid w:val="006C4AA2"/>
    <w:rsid w:val="006C62B5"/>
    <w:rsid w:val="006C6862"/>
    <w:rsid w:val="006C6F76"/>
    <w:rsid w:val="006C7B28"/>
    <w:rsid w:val="006D0BBA"/>
    <w:rsid w:val="006D0E38"/>
    <w:rsid w:val="006D1BDB"/>
    <w:rsid w:val="006D39DE"/>
    <w:rsid w:val="006D430D"/>
    <w:rsid w:val="006D4520"/>
    <w:rsid w:val="006D5854"/>
    <w:rsid w:val="006D5869"/>
    <w:rsid w:val="006D5AEE"/>
    <w:rsid w:val="006D6D4E"/>
    <w:rsid w:val="006D72FD"/>
    <w:rsid w:val="006D772F"/>
    <w:rsid w:val="006E2BAA"/>
    <w:rsid w:val="006E5095"/>
    <w:rsid w:val="006E5D61"/>
    <w:rsid w:val="006E6C87"/>
    <w:rsid w:val="006E6F7D"/>
    <w:rsid w:val="006E7791"/>
    <w:rsid w:val="006E78CC"/>
    <w:rsid w:val="006E7956"/>
    <w:rsid w:val="006E7A61"/>
    <w:rsid w:val="006F0060"/>
    <w:rsid w:val="006F0155"/>
    <w:rsid w:val="006F04AB"/>
    <w:rsid w:val="006F14AF"/>
    <w:rsid w:val="006F1954"/>
    <w:rsid w:val="006F1DFA"/>
    <w:rsid w:val="006F2DDB"/>
    <w:rsid w:val="006F2EE2"/>
    <w:rsid w:val="006F307B"/>
    <w:rsid w:val="006F349D"/>
    <w:rsid w:val="006F4077"/>
    <w:rsid w:val="006F4417"/>
    <w:rsid w:val="006F474C"/>
    <w:rsid w:val="006F56B0"/>
    <w:rsid w:val="006F5832"/>
    <w:rsid w:val="006F590F"/>
    <w:rsid w:val="006F76C0"/>
    <w:rsid w:val="00700617"/>
    <w:rsid w:val="00700908"/>
    <w:rsid w:val="00700A66"/>
    <w:rsid w:val="00700C26"/>
    <w:rsid w:val="00700F20"/>
    <w:rsid w:val="007012A1"/>
    <w:rsid w:val="007012E0"/>
    <w:rsid w:val="007016D4"/>
    <w:rsid w:val="00701812"/>
    <w:rsid w:val="00701C54"/>
    <w:rsid w:val="00702A3C"/>
    <w:rsid w:val="00702CE8"/>
    <w:rsid w:val="00702F5B"/>
    <w:rsid w:val="00702F69"/>
    <w:rsid w:val="00703799"/>
    <w:rsid w:val="00703DBA"/>
    <w:rsid w:val="00706A0E"/>
    <w:rsid w:val="0070750A"/>
    <w:rsid w:val="00707671"/>
    <w:rsid w:val="00710267"/>
    <w:rsid w:val="007103FC"/>
    <w:rsid w:val="007105A6"/>
    <w:rsid w:val="00710B63"/>
    <w:rsid w:val="007114AF"/>
    <w:rsid w:val="007121F5"/>
    <w:rsid w:val="00712BEE"/>
    <w:rsid w:val="00713142"/>
    <w:rsid w:val="0071390D"/>
    <w:rsid w:val="00713CFD"/>
    <w:rsid w:val="00715644"/>
    <w:rsid w:val="007167F6"/>
    <w:rsid w:val="00716C14"/>
    <w:rsid w:val="0072260E"/>
    <w:rsid w:val="00722899"/>
    <w:rsid w:val="00722ED6"/>
    <w:rsid w:val="00725238"/>
    <w:rsid w:val="00725A35"/>
    <w:rsid w:val="007264D2"/>
    <w:rsid w:val="00726855"/>
    <w:rsid w:val="0072692A"/>
    <w:rsid w:val="00726ABD"/>
    <w:rsid w:val="007277F0"/>
    <w:rsid w:val="00727F8C"/>
    <w:rsid w:val="007300FB"/>
    <w:rsid w:val="00730E1A"/>
    <w:rsid w:val="00731E36"/>
    <w:rsid w:val="00731ED6"/>
    <w:rsid w:val="00732842"/>
    <w:rsid w:val="00732B61"/>
    <w:rsid w:val="007330ED"/>
    <w:rsid w:val="00733197"/>
    <w:rsid w:val="00733DED"/>
    <w:rsid w:val="00734621"/>
    <w:rsid w:val="007346E7"/>
    <w:rsid w:val="00734AFE"/>
    <w:rsid w:val="00734F6E"/>
    <w:rsid w:val="00735B3E"/>
    <w:rsid w:val="0073695B"/>
    <w:rsid w:val="00736AFE"/>
    <w:rsid w:val="00736E7D"/>
    <w:rsid w:val="0074034F"/>
    <w:rsid w:val="0074052B"/>
    <w:rsid w:val="00740B85"/>
    <w:rsid w:val="00740CED"/>
    <w:rsid w:val="007425B8"/>
    <w:rsid w:val="0074355F"/>
    <w:rsid w:val="00744F13"/>
    <w:rsid w:val="00744FFB"/>
    <w:rsid w:val="0074565D"/>
    <w:rsid w:val="00745C4E"/>
    <w:rsid w:val="00746E31"/>
    <w:rsid w:val="00747002"/>
    <w:rsid w:val="00747E93"/>
    <w:rsid w:val="007506E8"/>
    <w:rsid w:val="00750C3B"/>
    <w:rsid w:val="00751184"/>
    <w:rsid w:val="007512CE"/>
    <w:rsid w:val="00751C35"/>
    <w:rsid w:val="00752531"/>
    <w:rsid w:val="00752F73"/>
    <w:rsid w:val="00753000"/>
    <w:rsid w:val="007531D8"/>
    <w:rsid w:val="00753F7E"/>
    <w:rsid w:val="007544E4"/>
    <w:rsid w:val="00754681"/>
    <w:rsid w:val="007554A3"/>
    <w:rsid w:val="00755D3E"/>
    <w:rsid w:val="007561DB"/>
    <w:rsid w:val="00756366"/>
    <w:rsid w:val="00761224"/>
    <w:rsid w:val="00763B99"/>
    <w:rsid w:val="00764143"/>
    <w:rsid w:val="00764BC3"/>
    <w:rsid w:val="00764F97"/>
    <w:rsid w:val="00765247"/>
    <w:rsid w:val="0076572F"/>
    <w:rsid w:val="00765C46"/>
    <w:rsid w:val="00766597"/>
    <w:rsid w:val="00770C11"/>
    <w:rsid w:val="00771BCE"/>
    <w:rsid w:val="00771C5F"/>
    <w:rsid w:val="007727D4"/>
    <w:rsid w:val="00772BCE"/>
    <w:rsid w:val="007734FE"/>
    <w:rsid w:val="007748E2"/>
    <w:rsid w:val="0077512B"/>
    <w:rsid w:val="007761DA"/>
    <w:rsid w:val="00776246"/>
    <w:rsid w:val="00777665"/>
    <w:rsid w:val="00780695"/>
    <w:rsid w:val="00780A13"/>
    <w:rsid w:val="0078168F"/>
    <w:rsid w:val="00781703"/>
    <w:rsid w:val="007819FC"/>
    <w:rsid w:val="00781D8E"/>
    <w:rsid w:val="00781EDB"/>
    <w:rsid w:val="007820AE"/>
    <w:rsid w:val="007823AF"/>
    <w:rsid w:val="00782B3D"/>
    <w:rsid w:val="00783312"/>
    <w:rsid w:val="00783C70"/>
    <w:rsid w:val="00784001"/>
    <w:rsid w:val="007848AB"/>
    <w:rsid w:val="00784A44"/>
    <w:rsid w:val="00784AE1"/>
    <w:rsid w:val="00785719"/>
    <w:rsid w:val="00785EFF"/>
    <w:rsid w:val="007866BD"/>
    <w:rsid w:val="00786708"/>
    <w:rsid w:val="00787060"/>
    <w:rsid w:val="007874F9"/>
    <w:rsid w:val="00787E9B"/>
    <w:rsid w:val="00791FAE"/>
    <w:rsid w:val="007920B2"/>
    <w:rsid w:val="007925B4"/>
    <w:rsid w:val="007937D0"/>
    <w:rsid w:val="00794020"/>
    <w:rsid w:val="00794287"/>
    <w:rsid w:val="00794536"/>
    <w:rsid w:val="0079459C"/>
    <w:rsid w:val="00796218"/>
    <w:rsid w:val="007967B9"/>
    <w:rsid w:val="007969A1"/>
    <w:rsid w:val="00796E91"/>
    <w:rsid w:val="0079735F"/>
    <w:rsid w:val="00797D3D"/>
    <w:rsid w:val="007A089D"/>
    <w:rsid w:val="007A18F4"/>
    <w:rsid w:val="007A1A1C"/>
    <w:rsid w:val="007A1F59"/>
    <w:rsid w:val="007A2CE1"/>
    <w:rsid w:val="007A3565"/>
    <w:rsid w:val="007A35EC"/>
    <w:rsid w:val="007A402B"/>
    <w:rsid w:val="007A4312"/>
    <w:rsid w:val="007A4A87"/>
    <w:rsid w:val="007A534B"/>
    <w:rsid w:val="007A5A60"/>
    <w:rsid w:val="007A61BF"/>
    <w:rsid w:val="007B07C0"/>
    <w:rsid w:val="007B0AA5"/>
    <w:rsid w:val="007B356B"/>
    <w:rsid w:val="007B4614"/>
    <w:rsid w:val="007B46EF"/>
    <w:rsid w:val="007B482C"/>
    <w:rsid w:val="007B4CF8"/>
    <w:rsid w:val="007B59BE"/>
    <w:rsid w:val="007B5F16"/>
    <w:rsid w:val="007B6558"/>
    <w:rsid w:val="007B6966"/>
    <w:rsid w:val="007B6D87"/>
    <w:rsid w:val="007B77E2"/>
    <w:rsid w:val="007B79C2"/>
    <w:rsid w:val="007C01BD"/>
    <w:rsid w:val="007C053B"/>
    <w:rsid w:val="007C0E32"/>
    <w:rsid w:val="007C1F49"/>
    <w:rsid w:val="007C2400"/>
    <w:rsid w:val="007C2867"/>
    <w:rsid w:val="007C327E"/>
    <w:rsid w:val="007C3733"/>
    <w:rsid w:val="007C37D3"/>
    <w:rsid w:val="007C4C7B"/>
    <w:rsid w:val="007C5712"/>
    <w:rsid w:val="007C57A0"/>
    <w:rsid w:val="007C5843"/>
    <w:rsid w:val="007C59EC"/>
    <w:rsid w:val="007C60C8"/>
    <w:rsid w:val="007C6A63"/>
    <w:rsid w:val="007C737A"/>
    <w:rsid w:val="007D01FB"/>
    <w:rsid w:val="007D04D0"/>
    <w:rsid w:val="007D1389"/>
    <w:rsid w:val="007D18F1"/>
    <w:rsid w:val="007D3F43"/>
    <w:rsid w:val="007D45E9"/>
    <w:rsid w:val="007D5970"/>
    <w:rsid w:val="007D763E"/>
    <w:rsid w:val="007D7945"/>
    <w:rsid w:val="007D7BCC"/>
    <w:rsid w:val="007D7C7D"/>
    <w:rsid w:val="007E007D"/>
    <w:rsid w:val="007E012A"/>
    <w:rsid w:val="007E1178"/>
    <w:rsid w:val="007E1C60"/>
    <w:rsid w:val="007E2450"/>
    <w:rsid w:val="007E2813"/>
    <w:rsid w:val="007E3471"/>
    <w:rsid w:val="007E366F"/>
    <w:rsid w:val="007E3C7F"/>
    <w:rsid w:val="007E4BC8"/>
    <w:rsid w:val="007E555E"/>
    <w:rsid w:val="007E6583"/>
    <w:rsid w:val="007F03BB"/>
    <w:rsid w:val="007F08EF"/>
    <w:rsid w:val="007F1F47"/>
    <w:rsid w:val="007F258B"/>
    <w:rsid w:val="007F272D"/>
    <w:rsid w:val="007F2DA7"/>
    <w:rsid w:val="007F2E7E"/>
    <w:rsid w:val="007F3C63"/>
    <w:rsid w:val="007F3EDC"/>
    <w:rsid w:val="007F40A2"/>
    <w:rsid w:val="007F4A79"/>
    <w:rsid w:val="007F520D"/>
    <w:rsid w:val="007F54BE"/>
    <w:rsid w:val="007F6B4B"/>
    <w:rsid w:val="007F737B"/>
    <w:rsid w:val="007F73F6"/>
    <w:rsid w:val="007F74F9"/>
    <w:rsid w:val="007F76C7"/>
    <w:rsid w:val="007F7F2C"/>
    <w:rsid w:val="007F7F50"/>
    <w:rsid w:val="008000ED"/>
    <w:rsid w:val="00801365"/>
    <w:rsid w:val="0080278B"/>
    <w:rsid w:val="00802D39"/>
    <w:rsid w:val="008034D6"/>
    <w:rsid w:val="00804EB9"/>
    <w:rsid w:val="00805BE6"/>
    <w:rsid w:val="00806509"/>
    <w:rsid w:val="00807DED"/>
    <w:rsid w:val="008101B2"/>
    <w:rsid w:val="00811081"/>
    <w:rsid w:val="008114D2"/>
    <w:rsid w:val="00811AD2"/>
    <w:rsid w:val="008123DA"/>
    <w:rsid w:val="008148E7"/>
    <w:rsid w:val="008148FB"/>
    <w:rsid w:val="00816193"/>
    <w:rsid w:val="0081679C"/>
    <w:rsid w:val="00816D4C"/>
    <w:rsid w:val="008171F8"/>
    <w:rsid w:val="008174DB"/>
    <w:rsid w:val="00817C6C"/>
    <w:rsid w:val="00822AE6"/>
    <w:rsid w:val="00822C0E"/>
    <w:rsid w:val="0082393A"/>
    <w:rsid w:val="00824BC0"/>
    <w:rsid w:val="00824E6A"/>
    <w:rsid w:val="0082513F"/>
    <w:rsid w:val="008260FD"/>
    <w:rsid w:val="008263A0"/>
    <w:rsid w:val="008265D6"/>
    <w:rsid w:val="00826A57"/>
    <w:rsid w:val="00826A8E"/>
    <w:rsid w:val="008313E2"/>
    <w:rsid w:val="00832279"/>
    <w:rsid w:val="0083462A"/>
    <w:rsid w:val="00834B3B"/>
    <w:rsid w:val="00834FE4"/>
    <w:rsid w:val="00835D31"/>
    <w:rsid w:val="008361B2"/>
    <w:rsid w:val="008361FD"/>
    <w:rsid w:val="0083750D"/>
    <w:rsid w:val="0083782B"/>
    <w:rsid w:val="008401E4"/>
    <w:rsid w:val="008408FC"/>
    <w:rsid w:val="00840FA9"/>
    <w:rsid w:val="00841814"/>
    <w:rsid w:val="00841B65"/>
    <w:rsid w:val="00841BC0"/>
    <w:rsid w:val="00841CD2"/>
    <w:rsid w:val="00841D8D"/>
    <w:rsid w:val="00841E01"/>
    <w:rsid w:val="00841E52"/>
    <w:rsid w:val="008434A0"/>
    <w:rsid w:val="00843ED4"/>
    <w:rsid w:val="00844896"/>
    <w:rsid w:val="008449BA"/>
    <w:rsid w:val="0084504C"/>
    <w:rsid w:val="00845766"/>
    <w:rsid w:val="00845CEB"/>
    <w:rsid w:val="008468B7"/>
    <w:rsid w:val="0084702A"/>
    <w:rsid w:val="0085135E"/>
    <w:rsid w:val="008517B6"/>
    <w:rsid w:val="00851820"/>
    <w:rsid w:val="008528A9"/>
    <w:rsid w:val="00853A64"/>
    <w:rsid w:val="00853CE2"/>
    <w:rsid w:val="00854D4F"/>
    <w:rsid w:val="0085565D"/>
    <w:rsid w:val="008559C6"/>
    <w:rsid w:val="00856D4E"/>
    <w:rsid w:val="00856DD6"/>
    <w:rsid w:val="0085735B"/>
    <w:rsid w:val="00857368"/>
    <w:rsid w:val="008611DC"/>
    <w:rsid w:val="0086235E"/>
    <w:rsid w:val="00862772"/>
    <w:rsid w:val="0086289A"/>
    <w:rsid w:val="00862CE7"/>
    <w:rsid w:val="008632F5"/>
    <w:rsid w:val="00865715"/>
    <w:rsid w:val="008663AE"/>
    <w:rsid w:val="00866678"/>
    <w:rsid w:val="00867534"/>
    <w:rsid w:val="0087062F"/>
    <w:rsid w:val="00870B7F"/>
    <w:rsid w:val="00870E9E"/>
    <w:rsid w:val="00871832"/>
    <w:rsid w:val="00871C48"/>
    <w:rsid w:val="008726FC"/>
    <w:rsid w:val="00875082"/>
    <w:rsid w:val="00875ABD"/>
    <w:rsid w:val="00877579"/>
    <w:rsid w:val="0088063A"/>
    <w:rsid w:val="00880C03"/>
    <w:rsid w:val="00881C15"/>
    <w:rsid w:val="00882975"/>
    <w:rsid w:val="00883327"/>
    <w:rsid w:val="00883DD2"/>
    <w:rsid w:val="00883E3F"/>
    <w:rsid w:val="0088426E"/>
    <w:rsid w:val="00884DA9"/>
    <w:rsid w:val="008859E9"/>
    <w:rsid w:val="008862E1"/>
    <w:rsid w:val="00886435"/>
    <w:rsid w:val="008869A4"/>
    <w:rsid w:val="00890108"/>
    <w:rsid w:val="008914A2"/>
    <w:rsid w:val="0089196E"/>
    <w:rsid w:val="00892457"/>
    <w:rsid w:val="00892882"/>
    <w:rsid w:val="00892E0E"/>
    <w:rsid w:val="00893627"/>
    <w:rsid w:val="00894E54"/>
    <w:rsid w:val="00894F32"/>
    <w:rsid w:val="008961AE"/>
    <w:rsid w:val="00896330"/>
    <w:rsid w:val="00896B47"/>
    <w:rsid w:val="0089714E"/>
    <w:rsid w:val="0089773F"/>
    <w:rsid w:val="00897A4E"/>
    <w:rsid w:val="008A1C8F"/>
    <w:rsid w:val="008A244E"/>
    <w:rsid w:val="008A309B"/>
    <w:rsid w:val="008A328C"/>
    <w:rsid w:val="008A3D12"/>
    <w:rsid w:val="008A3DBE"/>
    <w:rsid w:val="008A40A6"/>
    <w:rsid w:val="008A462D"/>
    <w:rsid w:val="008A4FEA"/>
    <w:rsid w:val="008A510A"/>
    <w:rsid w:val="008A52D5"/>
    <w:rsid w:val="008A5325"/>
    <w:rsid w:val="008A568A"/>
    <w:rsid w:val="008A5F0E"/>
    <w:rsid w:val="008A647F"/>
    <w:rsid w:val="008A6591"/>
    <w:rsid w:val="008A6F9A"/>
    <w:rsid w:val="008A72AD"/>
    <w:rsid w:val="008A752D"/>
    <w:rsid w:val="008B0CFE"/>
    <w:rsid w:val="008B16B7"/>
    <w:rsid w:val="008B1789"/>
    <w:rsid w:val="008B1D46"/>
    <w:rsid w:val="008B1FAA"/>
    <w:rsid w:val="008B2612"/>
    <w:rsid w:val="008B2F64"/>
    <w:rsid w:val="008B48C0"/>
    <w:rsid w:val="008B495A"/>
    <w:rsid w:val="008B500F"/>
    <w:rsid w:val="008B74E5"/>
    <w:rsid w:val="008B7680"/>
    <w:rsid w:val="008B76DF"/>
    <w:rsid w:val="008B7E81"/>
    <w:rsid w:val="008C02BC"/>
    <w:rsid w:val="008C0F3E"/>
    <w:rsid w:val="008C1C1F"/>
    <w:rsid w:val="008C261B"/>
    <w:rsid w:val="008C280C"/>
    <w:rsid w:val="008C3EB1"/>
    <w:rsid w:val="008C3F0A"/>
    <w:rsid w:val="008C4302"/>
    <w:rsid w:val="008C47A1"/>
    <w:rsid w:val="008C4EE0"/>
    <w:rsid w:val="008C5068"/>
    <w:rsid w:val="008C573D"/>
    <w:rsid w:val="008C6A8F"/>
    <w:rsid w:val="008C70C8"/>
    <w:rsid w:val="008D0247"/>
    <w:rsid w:val="008D217C"/>
    <w:rsid w:val="008D2619"/>
    <w:rsid w:val="008D267F"/>
    <w:rsid w:val="008D2851"/>
    <w:rsid w:val="008D2AE5"/>
    <w:rsid w:val="008D34D4"/>
    <w:rsid w:val="008D37A4"/>
    <w:rsid w:val="008D3F70"/>
    <w:rsid w:val="008D4997"/>
    <w:rsid w:val="008D64CC"/>
    <w:rsid w:val="008D69AC"/>
    <w:rsid w:val="008D6CEC"/>
    <w:rsid w:val="008D6F8D"/>
    <w:rsid w:val="008D7054"/>
    <w:rsid w:val="008D733C"/>
    <w:rsid w:val="008D7D04"/>
    <w:rsid w:val="008E06F5"/>
    <w:rsid w:val="008E15EA"/>
    <w:rsid w:val="008E1DBA"/>
    <w:rsid w:val="008E2437"/>
    <w:rsid w:val="008E26BA"/>
    <w:rsid w:val="008E2EAF"/>
    <w:rsid w:val="008E40E1"/>
    <w:rsid w:val="008E4CA1"/>
    <w:rsid w:val="008E4D83"/>
    <w:rsid w:val="008E5140"/>
    <w:rsid w:val="008E535D"/>
    <w:rsid w:val="008E5607"/>
    <w:rsid w:val="008E6808"/>
    <w:rsid w:val="008E74FA"/>
    <w:rsid w:val="008F1051"/>
    <w:rsid w:val="008F2D4B"/>
    <w:rsid w:val="008F2DF5"/>
    <w:rsid w:val="008F3F81"/>
    <w:rsid w:val="008F66A2"/>
    <w:rsid w:val="008F6CCE"/>
    <w:rsid w:val="008F7926"/>
    <w:rsid w:val="0090012C"/>
    <w:rsid w:val="00900346"/>
    <w:rsid w:val="00900695"/>
    <w:rsid w:val="00901CD5"/>
    <w:rsid w:val="00901F68"/>
    <w:rsid w:val="00902DCE"/>
    <w:rsid w:val="00903E51"/>
    <w:rsid w:val="0090462B"/>
    <w:rsid w:val="00906477"/>
    <w:rsid w:val="00907914"/>
    <w:rsid w:val="00910BBA"/>
    <w:rsid w:val="00912976"/>
    <w:rsid w:val="00913210"/>
    <w:rsid w:val="009137FF"/>
    <w:rsid w:val="0091585D"/>
    <w:rsid w:val="009169D6"/>
    <w:rsid w:val="00917B74"/>
    <w:rsid w:val="00917DD9"/>
    <w:rsid w:val="00920044"/>
    <w:rsid w:val="00920174"/>
    <w:rsid w:val="009203AA"/>
    <w:rsid w:val="00920E83"/>
    <w:rsid w:val="00921116"/>
    <w:rsid w:val="0092173F"/>
    <w:rsid w:val="00921E90"/>
    <w:rsid w:val="009223B8"/>
    <w:rsid w:val="0092290E"/>
    <w:rsid w:val="00923169"/>
    <w:rsid w:val="00923449"/>
    <w:rsid w:val="009234F4"/>
    <w:rsid w:val="009240F0"/>
    <w:rsid w:val="0092498E"/>
    <w:rsid w:val="00925C77"/>
    <w:rsid w:val="00926377"/>
    <w:rsid w:val="00927159"/>
    <w:rsid w:val="00927359"/>
    <w:rsid w:val="00927FC6"/>
    <w:rsid w:val="00930A9D"/>
    <w:rsid w:val="00930C9D"/>
    <w:rsid w:val="009310DF"/>
    <w:rsid w:val="009326D1"/>
    <w:rsid w:val="0093278E"/>
    <w:rsid w:val="00933C0E"/>
    <w:rsid w:val="00933C52"/>
    <w:rsid w:val="009344F9"/>
    <w:rsid w:val="00935DE7"/>
    <w:rsid w:val="009375B3"/>
    <w:rsid w:val="009408B7"/>
    <w:rsid w:val="00940FE3"/>
    <w:rsid w:val="009419B5"/>
    <w:rsid w:val="00941B51"/>
    <w:rsid w:val="00941B9F"/>
    <w:rsid w:val="00941EAC"/>
    <w:rsid w:val="00942EC9"/>
    <w:rsid w:val="0094324B"/>
    <w:rsid w:val="00943F12"/>
    <w:rsid w:val="00945218"/>
    <w:rsid w:val="0094712C"/>
    <w:rsid w:val="009471BF"/>
    <w:rsid w:val="00947BE5"/>
    <w:rsid w:val="00950D5C"/>
    <w:rsid w:val="009512D5"/>
    <w:rsid w:val="0095223B"/>
    <w:rsid w:val="00952488"/>
    <w:rsid w:val="00953D37"/>
    <w:rsid w:val="00954444"/>
    <w:rsid w:val="00954FBE"/>
    <w:rsid w:val="0095532D"/>
    <w:rsid w:val="00955704"/>
    <w:rsid w:val="00955B0A"/>
    <w:rsid w:val="00957439"/>
    <w:rsid w:val="00957B85"/>
    <w:rsid w:val="0096030B"/>
    <w:rsid w:val="00960B01"/>
    <w:rsid w:val="00960B1E"/>
    <w:rsid w:val="00961BE4"/>
    <w:rsid w:val="009625D8"/>
    <w:rsid w:val="00963005"/>
    <w:rsid w:val="00964A74"/>
    <w:rsid w:val="0096572C"/>
    <w:rsid w:val="0096575E"/>
    <w:rsid w:val="009676B2"/>
    <w:rsid w:val="00967CC3"/>
    <w:rsid w:val="0097148E"/>
    <w:rsid w:val="00972322"/>
    <w:rsid w:val="00972B2F"/>
    <w:rsid w:val="009732FA"/>
    <w:rsid w:val="00973BC2"/>
    <w:rsid w:val="00973C82"/>
    <w:rsid w:val="009740E6"/>
    <w:rsid w:val="009743C8"/>
    <w:rsid w:val="009745D6"/>
    <w:rsid w:val="0097493E"/>
    <w:rsid w:val="00974CE4"/>
    <w:rsid w:val="00974FC0"/>
    <w:rsid w:val="009750C7"/>
    <w:rsid w:val="00975A51"/>
    <w:rsid w:val="00976378"/>
    <w:rsid w:val="00976AEB"/>
    <w:rsid w:val="00977937"/>
    <w:rsid w:val="00977C7F"/>
    <w:rsid w:val="009805FE"/>
    <w:rsid w:val="00980692"/>
    <w:rsid w:val="00981690"/>
    <w:rsid w:val="00981CD0"/>
    <w:rsid w:val="00981F9F"/>
    <w:rsid w:val="00982D87"/>
    <w:rsid w:val="0098405C"/>
    <w:rsid w:val="00984B6F"/>
    <w:rsid w:val="009854AD"/>
    <w:rsid w:val="009856BF"/>
    <w:rsid w:val="00986F6A"/>
    <w:rsid w:val="0099016E"/>
    <w:rsid w:val="0099024D"/>
    <w:rsid w:val="00990C6D"/>
    <w:rsid w:val="00990DA2"/>
    <w:rsid w:val="00990FD1"/>
    <w:rsid w:val="0099167A"/>
    <w:rsid w:val="00991850"/>
    <w:rsid w:val="009928B8"/>
    <w:rsid w:val="00993191"/>
    <w:rsid w:val="00994DFE"/>
    <w:rsid w:val="009962DA"/>
    <w:rsid w:val="0099684E"/>
    <w:rsid w:val="00996855"/>
    <w:rsid w:val="00996AA6"/>
    <w:rsid w:val="00996CA1"/>
    <w:rsid w:val="00996EB4"/>
    <w:rsid w:val="00997516"/>
    <w:rsid w:val="00997AE2"/>
    <w:rsid w:val="00997E9E"/>
    <w:rsid w:val="009A1AB1"/>
    <w:rsid w:val="009A386E"/>
    <w:rsid w:val="009A40FC"/>
    <w:rsid w:val="009A448D"/>
    <w:rsid w:val="009A4697"/>
    <w:rsid w:val="009A5BA7"/>
    <w:rsid w:val="009A68BA"/>
    <w:rsid w:val="009A696C"/>
    <w:rsid w:val="009A6C31"/>
    <w:rsid w:val="009A6D27"/>
    <w:rsid w:val="009A6EE5"/>
    <w:rsid w:val="009B2234"/>
    <w:rsid w:val="009B3000"/>
    <w:rsid w:val="009B41A9"/>
    <w:rsid w:val="009B4B39"/>
    <w:rsid w:val="009B6154"/>
    <w:rsid w:val="009B65FC"/>
    <w:rsid w:val="009B7491"/>
    <w:rsid w:val="009B7C77"/>
    <w:rsid w:val="009C0A2B"/>
    <w:rsid w:val="009C1CAC"/>
    <w:rsid w:val="009C3E62"/>
    <w:rsid w:val="009C460A"/>
    <w:rsid w:val="009C52AF"/>
    <w:rsid w:val="009C58DD"/>
    <w:rsid w:val="009C6203"/>
    <w:rsid w:val="009C68DD"/>
    <w:rsid w:val="009C781E"/>
    <w:rsid w:val="009C79D7"/>
    <w:rsid w:val="009C7D94"/>
    <w:rsid w:val="009D06A8"/>
    <w:rsid w:val="009D0F76"/>
    <w:rsid w:val="009D0FBE"/>
    <w:rsid w:val="009D1ED2"/>
    <w:rsid w:val="009D30E3"/>
    <w:rsid w:val="009D3C43"/>
    <w:rsid w:val="009D4003"/>
    <w:rsid w:val="009D466C"/>
    <w:rsid w:val="009D5425"/>
    <w:rsid w:val="009D5578"/>
    <w:rsid w:val="009D6011"/>
    <w:rsid w:val="009D6B42"/>
    <w:rsid w:val="009E0422"/>
    <w:rsid w:val="009E05E0"/>
    <w:rsid w:val="009E07BB"/>
    <w:rsid w:val="009E1E7A"/>
    <w:rsid w:val="009E290C"/>
    <w:rsid w:val="009E2FDD"/>
    <w:rsid w:val="009E4080"/>
    <w:rsid w:val="009E4276"/>
    <w:rsid w:val="009E5324"/>
    <w:rsid w:val="009E553B"/>
    <w:rsid w:val="009E6C4F"/>
    <w:rsid w:val="009E705C"/>
    <w:rsid w:val="009E7777"/>
    <w:rsid w:val="009E7CD6"/>
    <w:rsid w:val="009F0313"/>
    <w:rsid w:val="009F1679"/>
    <w:rsid w:val="009F21CB"/>
    <w:rsid w:val="009F3104"/>
    <w:rsid w:val="009F35B5"/>
    <w:rsid w:val="009F3791"/>
    <w:rsid w:val="009F3D61"/>
    <w:rsid w:val="009F4328"/>
    <w:rsid w:val="009F494E"/>
    <w:rsid w:val="009F56DF"/>
    <w:rsid w:val="009F57CF"/>
    <w:rsid w:val="009F657A"/>
    <w:rsid w:val="009F6DDA"/>
    <w:rsid w:val="009F76F9"/>
    <w:rsid w:val="00A006B4"/>
    <w:rsid w:val="00A00793"/>
    <w:rsid w:val="00A02851"/>
    <w:rsid w:val="00A03F22"/>
    <w:rsid w:val="00A044B0"/>
    <w:rsid w:val="00A04963"/>
    <w:rsid w:val="00A04F02"/>
    <w:rsid w:val="00A0506B"/>
    <w:rsid w:val="00A052C2"/>
    <w:rsid w:val="00A054F2"/>
    <w:rsid w:val="00A05B17"/>
    <w:rsid w:val="00A06737"/>
    <w:rsid w:val="00A07B88"/>
    <w:rsid w:val="00A07EB2"/>
    <w:rsid w:val="00A07EB6"/>
    <w:rsid w:val="00A07F31"/>
    <w:rsid w:val="00A107DA"/>
    <w:rsid w:val="00A10C3A"/>
    <w:rsid w:val="00A12679"/>
    <w:rsid w:val="00A12CB1"/>
    <w:rsid w:val="00A1310D"/>
    <w:rsid w:val="00A13DA2"/>
    <w:rsid w:val="00A13FE2"/>
    <w:rsid w:val="00A14B96"/>
    <w:rsid w:val="00A14D6C"/>
    <w:rsid w:val="00A14E02"/>
    <w:rsid w:val="00A15531"/>
    <w:rsid w:val="00A15C98"/>
    <w:rsid w:val="00A16CF1"/>
    <w:rsid w:val="00A17081"/>
    <w:rsid w:val="00A216CD"/>
    <w:rsid w:val="00A21A14"/>
    <w:rsid w:val="00A21FF9"/>
    <w:rsid w:val="00A223FD"/>
    <w:rsid w:val="00A22D7C"/>
    <w:rsid w:val="00A22FEA"/>
    <w:rsid w:val="00A23196"/>
    <w:rsid w:val="00A24A5C"/>
    <w:rsid w:val="00A25C0F"/>
    <w:rsid w:val="00A25D80"/>
    <w:rsid w:val="00A2657A"/>
    <w:rsid w:val="00A269FA"/>
    <w:rsid w:val="00A26B43"/>
    <w:rsid w:val="00A2751B"/>
    <w:rsid w:val="00A30378"/>
    <w:rsid w:val="00A30DDC"/>
    <w:rsid w:val="00A311B5"/>
    <w:rsid w:val="00A32AD9"/>
    <w:rsid w:val="00A32B28"/>
    <w:rsid w:val="00A336C6"/>
    <w:rsid w:val="00A34D25"/>
    <w:rsid w:val="00A359F4"/>
    <w:rsid w:val="00A35FD9"/>
    <w:rsid w:val="00A36414"/>
    <w:rsid w:val="00A36968"/>
    <w:rsid w:val="00A36A19"/>
    <w:rsid w:val="00A37C28"/>
    <w:rsid w:val="00A40816"/>
    <w:rsid w:val="00A42F77"/>
    <w:rsid w:val="00A43229"/>
    <w:rsid w:val="00A44142"/>
    <w:rsid w:val="00A44733"/>
    <w:rsid w:val="00A44CC9"/>
    <w:rsid w:val="00A454B0"/>
    <w:rsid w:val="00A45733"/>
    <w:rsid w:val="00A45AE0"/>
    <w:rsid w:val="00A45E71"/>
    <w:rsid w:val="00A45F54"/>
    <w:rsid w:val="00A45F6C"/>
    <w:rsid w:val="00A46F63"/>
    <w:rsid w:val="00A47096"/>
    <w:rsid w:val="00A47449"/>
    <w:rsid w:val="00A50334"/>
    <w:rsid w:val="00A53985"/>
    <w:rsid w:val="00A5637A"/>
    <w:rsid w:val="00A56CC4"/>
    <w:rsid w:val="00A570E4"/>
    <w:rsid w:val="00A57359"/>
    <w:rsid w:val="00A57590"/>
    <w:rsid w:val="00A57BE6"/>
    <w:rsid w:val="00A60BE1"/>
    <w:rsid w:val="00A610EE"/>
    <w:rsid w:val="00A61322"/>
    <w:rsid w:val="00A616E9"/>
    <w:rsid w:val="00A617A7"/>
    <w:rsid w:val="00A62B19"/>
    <w:rsid w:val="00A641E0"/>
    <w:rsid w:val="00A64AC2"/>
    <w:rsid w:val="00A66B5E"/>
    <w:rsid w:val="00A6737C"/>
    <w:rsid w:val="00A708A1"/>
    <w:rsid w:val="00A71869"/>
    <w:rsid w:val="00A72DF7"/>
    <w:rsid w:val="00A73B21"/>
    <w:rsid w:val="00A740F7"/>
    <w:rsid w:val="00A75FF1"/>
    <w:rsid w:val="00A777D2"/>
    <w:rsid w:val="00A7796F"/>
    <w:rsid w:val="00A80DA4"/>
    <w:rsid w:val="00A812D2"/>
    <w:rsid w:val="00A819C6"/>
    <w:rsid w:val="00A82739"/>
    <w:rsid w:val="00A82753"/>
    <w:rsid w:val="00A82930"/>
    <w:rsid w:val="00A83FD1"/>
    <w:rsid w:val="00A8435F"/>
    <w:rsid w:val="00A8470B"/>
    <w:rsid w:val="00A8555B"/>
    <w:rsid w:val="00A8557F"/>
    <w:rsid w:val="00A856D5"/>
    <w:rsid w:val="00A85969"/>
    <w:rsid w:val="00A87A69"/>
    <w:rsid w:val="00A87CBB"/>
    <w:rsid w:val="00A90FBE"/>
    <w:rsid w:val="00A9150C"/>
    <w:rsid w:val="00A9245A"/>
    <w:rsid w:val="00A925AA"/>
    <w:rsid w:val="00A926E2"/>
    <w:rsid w:val="00A93F76"/>
    <w:rsid w:val="00A95E75"/>
    <w:rsid w:val="00A9693E"/>
    <w:rsid w:val="00A96C7D"/>
    <w:rsid w:val="00A96F76"/>
    <w:rsid w:val="00A97C2A"/>
    <w:rsid w:val="00AA2224"/>
    <w:rsid w:val="00AA59F4"/>
    <w:rsid w:val="00AA7955"/>
    <w:rsid w:val="00AA7BDB"/>
    <w:rsid w:val="00AA7D99"/>
    <w:rsid w:val="00AB0683"/>
    <w:rsid w:val="00AB07B6"/>
    <w:rsid w:val="00AB1C0A"/>
    <w:rsid w:val="00AB1DC2"/>
    <w:rsid w:val="00AB1FDD"/>
    <w:rsid w:val="00AB370F"/>
    <w:rsid w:val="00AB3F19"/>
    <w:rsid w:val="00AB4112"/>
    <w:rsid w:val="00AB441B"/>
    <w:rsid w:val="00AB52D3"/>
    <w:rsid w:val="00AB52DC"/>
    <w:rsid w:val="00AB68C2"/>
    <w:rsid w:val="00AB6B4A"/>
    <w:rsid w:val="00AB6BC7"/>
    <w:rsid w:val="00AB7043"/>
    <w:rsid w:val="00AB7DD6"/>
    <w:rsid w:val="00AC0681"/>
    <w:rsid w:val="00AC1472"/>
    <w:rsid w:val="00AC2256"/>
    <w:rsid w:val="00AC2C2A"/>
    <w:rsid w:val="00AC2C2C"/>
    <w:rsid w:val="00AC3481"/>
    <w:rsid w:val="00AC381E"/>
    <w:rsid w:val="00AC3ACD"/>
    <w:rsid w:val="00AC40D9"/>
    <w:rsid w:val="00AC4639"/>
    <w:rsid w:val="00AC49B9"/>
    <w:rsid w:val="00AC5381"/>
    <w:rsid w:val="00AC61D5"/>
    <w:rsid w:val="00AC6B6A"/>
    <w:rsid w:val="00AD0CED"/>
    <w:rsid w:val="00AD124A"/>
    <w:rsid w:val="00AD18F2"/>
    <w:rsid w:val="00AD23C7"/>
    <w:rsid w:val="00AD2858"/>
    <w:rsid w:val="00AD2B87"/>
    <w:rsid w:val="00AD46A4"/>
    <w:rsid w:val="00AD4A02"/>
    <w:rsid w:val="00AD4F38"/>
    <w:rsid w:val="00AD5178"/>
    <w:rsid w:val="00AD5768"/>
    <w:rsid w:val="00AD6798"/>
    <w:rsid w:val="00AE0444"/>
    <w:rsid w:val="00AE09A3"/>
    <w:rsid w:val="00AE12D4"/>
    <w:rsid w:val="00AE1409"/>
    <w:rsid w:val="00AE1430"/>
    <w:rsid w:val="00AE212B"/>
    <w:rsid w:val="00AE2B16"/>
    <w:rsid w:val="00AE3F01"/>
    <w:rsid w:val="00AE4934"/>
    <w:rsid w:val="00AE500F"/>
    <w:rsid w:val="00AE589A"/>
    <w:rsid w:val="00AE70F1"/>
    <w:rsid w:val="00AE79BE"/>
    <w:rsid w:val="00AE7A3B"/>
    <w:rsid w:val="00AE7D4E"/>
    <w:rsid w:val="00AF018A"/>
    <w:rsid w:val="00AF111B"/>
    <w:rsid w:val="00AF152B"/>
    <w:rsid w:val="00AF1A2B"/>
    <w:rsid w:val="00AF255C"/>
    <w:rsid w:val="00AF2809"/>
    <w:rsid w:val="00AF28C2"/>
    <w:rsid w:val="00AF2903"/>
    <w:rsid w:val="00AF3300"/>
    <w:rsid w:val="00AF362D"/>
    <w:rsid w:val="00AF42D1"/>
    <w:rsid w:val="00AF5584"/>
    <w:rsid w:val="00AF5659"/>
    <w:rsid w:val="00AF608F"/>
    <w:rsid w:val="00AF6452"/>
    <w:rsid w:val="00AF7281"/>
    <w:rsid w:val="00B002E2"/>
    <w:rsid w:val="00B00695"/>
    <w:rsid w:val="00B00ACA"/>
    <w:rsid w:val="00B00B14"/>
    <w:rsid w:val="00B01322"/>
    <w:rsid w:val="00B018BA"/>
    <w:rsid w:val="00B01B4F"/>
    <w:rsid w:val="00B024D9"/>
    <w:rsid w:val="00B02DB5"/>
    <w:rsid w:val="00B036B2"/>
    <w:rsid w:val="00B043AE"/>
    <w:rsid w:val="00B04863"/>
    <w:rsid w:val="00B05139"/>
    <w:rsid w:val="00B0536D"/>
    <w:rsid w:val="00B06EBC"/>
    <w:rsid w:val="00B07156"/>
    <w:rsid w:val="00B07198"/>
    <w:rsid w:val="00B07332"/>
    <w:rsid w:val="00B073A2"/>
    <w:rsid w:val="00B07A15"/>
    <w:rsid w:val="00B07B91"/>
    <w:rsid w:val="00B10156"/>
    <w:rsid w:val="00B10D31"/>
    <w:rsid w:val="00B1173A"/>
    <w:rsid w:val="00B11AC1"/>
    <w:rsid w:val="00B11BE1"/>
    <w:rsid w:val="00B125C2"/>
    <w:rsid w:val="00B1457A"/>
    <w:rsid w:val="00B146DD"/>
    <w:rsid w:val="00B14BD5"/>
    <w:rsid w:val="00B1593D"/>
    <w:rsid w:val="00B15964"/>
    <w:rsid w:val="00B16388"/>
    <w:rsid w:val="00B16658"/>
    <w:rsid w:val="00B17443"/>
    <w:rsid w:val="00B17EBB"/>
    <w:rsid w:val="00B21320"/>
    <w:rsid w:val="00B218CF"/>
    <w:rsid w:val="00B22509"/>
    <w:rsid w:val="00B2260D"/>
    <w:rsid w:val="00B23449"/>
    <w:rsid w:val="00B23B75"/>
    <w:rsid w:val="00B23CBF"/>
    <w:rsid w:val="00B23DA9"/>
    <w:rsid w:val="00B24C49"/>
    <w:rsid w:val="00B24F7C"/>
    <w:rsid w:val="00B254B5"/>
    <w:rsid w:val="00B255CB"/>
    <w:rsid w:val="00B27394"/>
    <w:rsid w:val="00B278D8"/>
    <w:rsid w:val="00B27C78"/>
    <w:rsid w:val="00B27E8D"/>
    <w:rsid w:val="00B30578"/>
    <w:rsid w:val="00B30DD6"/>
    <w:rsid w:val="00B30EC2"/>
    <w:rsid w:val="00B3222D"/>
    <w:rsid w:val="00B33400"/>
    <w:rsid w:val="00B3417F"/>
    <w:rsid w:val="00B34285"/>
    <w:rsid w:val="00B344B7"/>
    <w:rsid w:val="00B362BA"/>
    <w:rsid w:val="00B37419"/>
    <w:rsid w:val="00B4140E"/>
    <w:rsid w:val="00B41D77"/>
    <w:rsid w:val="00B41F29"/>
    <w:rsid w:val="00B41F76"/>
    <w:rsid w:val="00B420D2"/>
    <w:rsid w:val="00B42CE9"/>
    <w:rsid w:val="00B42E11"/>
    <w:rsid w:val="00B43BD4"/>
    <w:rsid w:val="00B43D77"/>
    <w:rsid w:val="00B447A2"/>
    <w:rsid w:val="00B44A37"/>
    <w:rsid w:val="00B44D77"/>
    <w:rsid w:val="00B45428"/>
    <w:rsid w:val="00B4543B"/>
    <w:rsid w:val="00B45881"/>
    <w:rsid w:val="00B45C52"/>
    <w:rsid w:val="00B4630F"/>
    <w:rsid w:val="00B470A3"/>
    <w:rsid w:val="00B513E4"/>
    <w:rsid w:val="00B5156B"/>
    <w:rsid w:val="00B5173F"/>
    <w:rsid w:val="00B54BE9"/>
    <w:rsid w:val="00B55B6B"/>
    <w:rsid w:val="00B55D1B"/>
    <w:rsid w:val="00B56B57"/>
    <w:rsid w:val="00B56D34"/>
    <w:rsid w:val="00B575B9"/>
    <w:rsid w:val="00B606B7"/>
    <w:rsid w:val="00B610AD"/>
    <w:rsid w:val="00B614D7"/>
    <w:rsid w:val="00B61697"/>
    <w:rsid w:val="00B617EF"/>
    <w:rsid w:val="00B61F99"/>
    <w:rsid w:val="00B62173"/>
    <w:rsid w:val="00B62187"/>
    <w:rsid w:val="00B62560"/>
    <w:rsid w:val="00B63BC9"/>
    <w:rsid w:val="00B63FDF"/>
    <w:rsid w:val="00B641C7"/>
    <w:rsid w:val="00B643B1"/>
    <w:rsid w:val="00B65914"/>
    <w:rsid w:val="00B67559"/>
    <w:rsid w:val="00B676ED"/>
    <w:rsid w:val="00B70493"/>
    <w:rsid w:val="00B7271D"/>
    <w:rsid w:val="00B73016"/>
    <w:rsid w:val="00B73D52"/>
    <w:rsid w:val="00B749D8"/>
    <w:rsid w:val="00B7539F"/>
    <w:rsid w:val="00B77631"/>
    <w:rsid w:val="00B77938"/>
    <w:rsid w:val="00B77B9A"/>
    <w:rsid w:val="00B81A75"/>
    <w:rsid w:val="00B8391F"/>
    <w:rsid w:val="00B84575"/>
    <w:rsid w:val="00B846EB"/>
    <w:rsid w:val="00B8484D"/>
    <w:rsid w:val="00B849DD"/>
    <w:rsid w:val="00B8558E"/>
    <w:rsid w:val="00B8562C"/>
    <w:rsid w:val="00B86A7D"/>
    <w:rsid w:val="00B86E51"/>
    <w:rsid w:val="00B86E64"/>
    <w:rsid w:val="00B87D56"/>
    <w:rsid w:val="00B90DAA"/>
    <w:rsid w:val="00B91D5C"/>
    <w:rsid w:val="00B91E7A"/>
    <w:rsid w:val="00B920C6"/>
    <w:rsid w:val="00B954F3"/>
    <w:rsid w:val="00B9562F"/>
    <w:rsid w:val="00B95773"/>
    <w:rsid w:val="00B96454"/>
    <w:rsid w:val="00B966EE"/>
    <w:rsid w:val="00B96D83"/>
    <w:rsid w:val="00B9779C"/>
    <w:rsid w:val="00BA0348"/>
    <w:rsid w:val="00BA074E"/>
    <w:rsid w:val="00BA16A0"/>
    <w:rsid w:val="00BA3171"/>
    <w:rsid w:val="00BA382A"/>
    <w:rsid w:val="00BA3B72"/>
    <w:rsid w:val="00BA3D34"/>
    <w:rsid w:val="00BA49B0"/>
    <w:rsid w:val="00BA49F0"/>
    <w:rsid w:val="00BA5B27"/>
    <w:rsid w:val="00BA65AF"/>
    <w:rsid w:val="00BA74C5"/>
    <w:rsid w:val="00BA7D64"/>
    <w:rsid w:val="00BA7EE7"/>
    <w:rsid w:val="00BB0BA7"/>
    <w:rsid w:val="00BB159D"/>
    <w:rsid w:val="00BB1DCA"/>
    <w:rsid w:val="00BB2BBB"/>
    <w:rsid w:val="00BB2D93"/>
    <w:rsid w:val="00BB2F85"/>
    <w:rsid w:val="00BB3222"/>
    <w:rsid w:val="00BB324F"/>
    <w:rsid w:val="00BB3482"/>
    <w:rsid w:val="00BB362C"/>
    <w:rsid w:val="00BB37B4"/>
    <w:rsid w:val="00BB407C"/>
    <w:rsid w:val="00BB46B8"/>
    <w:rsid w:val="00BB5795"/>
    <w:rsid w:val="00BB7D03"/>
    <w:rsid w:val="00BC18A1"/>
    <w:rsid w:val="00BC1989"/>
    <w:rsid w:val="00BC1BBB"/>
    <w:rsid w:val="00BC2AC6"/>
    <w:rsid w:val="00BC3659"/>
    <w:rsid w:val="00BC3C90"/>
    <w:rsid w:val="00BC5071"/>
    <w:rsid w:val="00BC62CD"/>
    <w:rsid w:val="00BC6526"/>
    <w:rsid w:val="00BC7102"/>
    <w:rsid w:val="00BC734E"/>
    <w:rsid w:val="00BC73B9"/>
    <w:rsid w:val="00BD15FB"/>
    <w:rsid w:val="00BD22B1"/>
    <w:rsid w:val="00BD27D2"/>
    <w:rsid w:val="00BD29E4"/>
    <w:rsid w:val="00BD2C23"/>
    <w:rsid w:val="00BD2FB1"/>
    <w:rsid w:val="00BD3527"/>
    <w:rsid w:val="00BD382F"/>
    <w:rsid w:val="00BD39C8"/>
    <w:rsid w:val="00BD3C76"/>
    <w:rsid w:val="00BD42E5"/>
    <w:rsid w:val="00BD44A6"/>
    <w:rsid w:val="00BD468C"/>
    <w:rsid w:val="00BD585E"/>
    <w:rsid w:val="00BD6789"/>
    <w:rsid w:val="00BD6A23"/>
    <w:rsid w:val="00BD6C61"/>
    <w:rsid w:val="00BE02BF"/>
    <w:rsid w:val="00BE05C7"/>
    <w:rsid w:val="00BE1963"/>
    <w:rsid w:val="00BE240E"/>
    <w:rsid w:val="00BE276A"/>
    <w:rsid w:val="00BE2A06"/>
    <w:rsid w:val="00BE3753"/>
    <w:rsid w:val="00BE3B5D"/>
    <w:rsid w:val="00BE418E"/>
    <w:rsid w:val="00BE4874"/>
    <w:rsid w:val="00BE5451"/>
    <w:rsid w:val="00BE5F6A"/>
    <w:rsid w:val="00BE5FEF"/>
    <w:rsid w:val="00BE679C"/>
    <w:rsid w:val="00BE6B51"/>
    <w:rsid w:val="00BE70FB"/>
    <w:rsid w:val="00BE7109"/>
    <w:rsid w:val="00BF10B5"/>
    <w:rsid w:val="00BF13E0"/>
    <w:rsid w:val="00BF13FD"/>
    <w:rsid w:val="00BF1610"/>
    <w:rsid w:val="00BF2DCE"/>
    <w:rsid w:val="00BF2DED"/>
    <w:rsid w:val="00BF36BA"/>
    <w:rsid w:val="00BF54BA"/>
    <w:rsid w:val="00C00608"/>
    <w:rsid w:val="00C0076A"/>
    <w:rsid w:val="00C00A10"/>
    <w:rsid w:val="00C03292"/>
    <w:rsid w:val="00C04119"/>
    <w:rsid w:val="00C05F6F"/>
    <w:rsid w:val="00C0606D"/>
    <w:rsid w:val="00C06939"/>
    <w:rsid w:val="00C06F17"/>
    <w:rsid w:val="00C118B5"/>
    <w:rsid w:val="00C120DA"/>
    <w:rsid w:val="00C126C3"/>
    <w:rsid w:val="00C134A8"/>
    <w:rsid w:val="00C13E21"/>
    <w:rsid w:val="00C1403A"/>
    <w:rsid w:val="00C143D9"/>
    <w:rsid w:val="00C14477"/>
    <w:rsid w:val="00C14CAB"/>
    <w:rsid w:val="00C151E3"/>
    <w:rsid w:val="00C16F6E"/>
    <w:rsid w:val="00C17625"/>
    <w:rsid w:val="00C20973"/>
    <w:rsid w:val="00C21994"/>
    <w:rsid w:val="00C21B15"/>
    <w:rsid w:val="00C21FDD"/>
    <w:rsid w:val="00C22785"/>
    <w:rsid w:val="00C2296C"/>
    <w:rsid w:val="00C22C3A"/>
    <w:rsid w:val="00C2338E"/>
    <w:rsid w:val="00C233BE"/>
    <w:rsid w:val="00C23859"/>
    <w:rsid w:val="00C23C75"/>
    <w:rsid w:val="00C24B09"/>
    <w:rsid w:val="00C24D6E"/>
    <w:rsid w:val="00C25667"/>
    <w:rsid w:val="00C26058"/>
    <w:rsid w:val="00C26B0D"/>
    <w:rsid w:val="00C26B33"/>
    <w:rsid w:val="00C27141"/>
    <w:rsid w:val="00C3052F"/>
    <w:rsid w:val="00C30F65"/>
    <w:rsid w:val="00C30FA3"/>
    <w:rsid w:val="00C31999"/>
    <w:rsid w:val="00C326EE"/>
    <w:rsid w:val="00C329D8"/>
    <w:rsid w:val="00C32E19"/>
    <w:rsid w:val="00C3349D"/>
    <w:rsid w:val="00C33679"/>
    <w:rsid w:val="00C33FD6"/>
    <w:rsid w:val="00C34D11"/>
    <w:rsid w:val="00C34E25"/>
    <w:rsid w:val="00C35CB8"/>
    <w:rsid w:val="00C35CC6"/>
    <w:rsid w:val="00C361EE"/>
    <w:rsid w:val="00C36325"/>
    <w:rsid w:val="00C365F5"/>
    <w:rsid w:val="00C366CE"/>
    <w:rsid w:val="00C377BD"/>
    <w:rsid w:val="00C40843"/>
    <w:rsid w:val="00C41654"/>
    <w:rsid w:val="00C41D84"/>
    <w:rsid w:val="00C41EFB"/>
    <w:rsid w:val="00C4234A"/>
    <w:rsid w:val="00C440E0"/>
    <w:rsid w:val="00C4507D"/>
    <w:rsid w:val="00C45694"/>
    <w:rsid w:val="00C45756"/>
    <w:rsid w:val="00C47B1E"/>
    <w:rsid w:val="00C47EF7"/>
    <w:rsid w:val="00C50BC2"/>
    <w:rsid w:val="00C50E11"/>
    <w:rsid w:val="00C50F63"/>
    <w:rsid w:val="00C5377E"/>
    <w:rsid w:val="00C539F6"/>
    <w:rsid w:val="00C5451C"/>
    <w:rsid w:val="00C54E9E"/>
    <w:rsid w:val="00C56242"/>
    <w:rsid w:val="00C569AD"/>
    <w:rsid w:val="00C5756E"/>
    <w:rsid w:val="00C60165"/>
    <w:rsid w:val="00C60298"/>
    <w:rsid w:val="00C61016"/>
    <w:rsid w:val="00C62636"/>
    <w:rsid w:val="00C62729"/>
    <w:rsid w:val="00C628F6"/>
    <w:rsid w:val="00C63005"/>
    <w:rsid w:val="00C632CA"/>
    <w:rsid w:val="00C64464"/>
    <w:rsid w:val="00C649A3"/>
    <w:rsid w:val="00C64AB6"/>
    <w:rsid w:val="00C64C26"/>
    <w:rsid w:val="00C65619"/>
    <w:rsid w:val="00C657A3"/>
    <w:rsid w:val="00C66046"/>
    <w:rsid w:val="00C66EC4"/>
    <w:rsid w:val="00C67B0E"/>
    <w:rsid w:val="00C70437"/>
    <w:rsid w:val="00C704B2"/>
    <w:rsid w:val="00C70B0C"/>
    <w:rsid w:val="00C70D54"/>
    <w:rsid w:val="00C71A21"/>
    <w:rsid w:val="00C71F0E"/>
    <w:rsid w:val="00C728DC"/>
    <w:rsid w:val="00C72CE8"/>
    <w:rsid w:val="00C72DA6"/>
    <w:rsid w:val="00C73019"/>
    <w:rsid w:val="00C736E4"/>
    <w:rsid w:val="00C73D4F"/>
    <w:rsid w:val="00C73D70"/>
    <w:rsid w:val="00C756B7"/>
    <w:rsid w:val="00C7579E"/>
    <w:rsid w:val="00C75828"/>
    <w:rsid w:val="00C75DDB"/>
    <w:rsid w:val="00C75F41"/>
    <w:rsid w:val="00C7613B"/>
    <w:rsid w:val="00C76A9D"/>
    <w:rsid w:val="00C772F2"/>
    <w:rsid w:val="00C8060E"/>
    <w:rsid w:val="00C80B8B"/>
    <w:rsid w:val="00C80F43"/>
    <w:rsid w:val="00C80F94"/>
    <w:rsid w:val="00C81789"/>
    <w:rsid w:val="00C82050"/>
    <w:rsid w:val="00C82528"/>
    <w:rsid w:val="00C82F53"/>
    <w:rsid w:val="00C83022"/>
    <w:rsid w:val="00C83ABE"/>
    <w:rsid w:val="00C848C7"/>
    <w:rsid w:val="00C84C83"/>
    <w:rsid w:val="00C85AF7"/>
    <w:rsid w:val="00C85D4F"/>
    <w:rsid w:val="00C87259"/>
    <w:rsid w:val="00C90536"/>
    <w:rsid w:val="00C90884"/>
    <w:rsid w:val="00C90FF0"/>
    <w:rsid w:val="00C91817"/>
    <w:rsid w:val="00C94A7E"/>
    <w:rsid w:val="00C94B95"/>
    <w:rsid w:val="00C94D3E"/>
    <w:rsid w:val="00C97B5D"/>
    <w:rsid w:val="00C97EFE"/>
    <w:rsid w:val="00CA0AE5"/>
    <w:rsid w:val="00CA0CF1"/>
    <w:rsid w:val="00CA13F5"/>
    <w:rsid w:val="00CA1E20"/>
    <w:rsid w:val="00CA21BC"/>
    <w:rsid w:val="00CA220F"/>
    <w:rsid w:val="00CA26A7"/>
    <w:rsid w:val="00CA4022"/>
    <w:rsid w:val="00CA4F7A"/>
    <w:rsid w:val="00CA6007"/>
    <w:rsid w:val="00CA64D3"/>
    <w:rsid w:val="00CA7A8C"/>
    <w:rsid w:val="00CB0476"/>
    <w:rsid w:val="00CB17DB"/>
    <w:rsid w:val="00CB221D"/>
    <w:rsid w:val="00CB2329"/>
    <w:rsid w:val="00CB2E29"/>
    <w:rsid w:val="00CB36B7"/>
    <w:rsid w:val="00CB3D9F"/>
    <w:rsid w:val="00CB3E99"/>
    <w:rsid w:val="00CB536B"/>
    <w:rsid w:val="00CB5D7D"/>
    <w:rsid w:val="00CB5DB4"/>
    <w:rsid w:val="00CB60BA"/>
    <w:rsid w:val="00CB6287"/>
    <w:rsid w:val="00CB7B63"/>
    <w:rsid w:val="00CB7FB3"/>
    <w:rsid w:val="00CC00B9"/>
    <w:rsid w:val="00CC0162"/>
    <w:rsid w:val="00CC028A"/>
    <w:rsid w:val="00CC0BDA"/>
    <w:rsid w:val="00CC14F2"/>
    <w:rsid w:val="00CC16AA"/>
    <w:rsid w:val="00CC1ADE"/>
    <w:rsid w:val="00CC287B"/>
    <w:rsid w:val="00CC2FF8"/>
    <w:rsid w:val="00CC38E8"/>
    <w:rsid w:val="00CC3C4D"/>
    <w:rsid w:val="00CC3F96"/>
    <w:rsid w:val="00CC40E6"/>
    <w:rsid w:val="00CC467B"/>
    <w:rsid w:val="00CC5147"/>
    <w:rsid w:val="00CC7002"/>
    <w:rsid w:val="00CC767C"/>
    <w:rsid w:val="00CD0190"/>
    <w:rsid w:val="00CD0837"/>
    <w:rsid w:val="00CD2008"/>
    <w:rsid w:val="00CD2081"/>
    <w:rsid w:val="00CD233C"/>
    <w:rsid w:val="00CD2925"/>
    <w:rsid w:val="00CD2BD7"/>
    <w:rsid w:val="00CD438F"/>
    <w:rsid w:val="00CD4FBC"/>
    <w:rsid w:val="00CD50B0"/>
    <w:rsid w:val="00CD5188"/>
    <w:rsid w:val="00CD52A3"/>
    <w:rsid w:val="00CD5578"/>
    <w:rsid w:val="00CD594C"/>
    <w:rsid w:val="00CD6363"/>
    <w:rsid w:val="00CD6419"/>
    <w:rsid w:val="00CD65A5"/>
    <w:rsid w:val="00CD6C24"/>
    <w:rsid w:val="00CD7FEC"/>
    <w:rsid w:val="00CE039B"/>
    <w:rsid w:val="00CE0898"/>
    <w:rsid w:val="00CE08F4"/>
    <w:rsid w:val="00CE09A5"/>
    <w:rsid w:val="00CE13C2"/>
    <w:rsid w:val="00CE29BB"/>
    <w:rsid w:val="00CE3934"/>
    <w:rsid w:val="00CE4512"/>
    <w:rsid w:val="00CE456F"/>
    <w:rsid w:val="00CE4660"/>
    <w:rsid w:val="00CE4A7D"/>
    <w:rsid w:val="00CE4B63"/>
    <w:rsid w:val="00CE51C6"/>
    <w:rsid w:val="00CE54A1"/>
    <w:rsid w:val="00CE5EEE"/>
    <w:rsid w:val="00CE733F"/>
    <w:rsid w:val="00CE7A29"/>
    <w:rsid w:val="00CF0D87"/>
    <w:rsid w:val="00CF115A"/>
    <w:rsid w:val="00CF1F7C"/>
    <w:rsid w:val="00CF2752"/>
    <w:rsid w:val="00CF27A1"/>
    <w:rsid w:val="00CF28B7"/>
    <w:rsid w:val="00CF3473"/>
    <w:rsid w:val="00CF369A"/>
    <w:rsid w:val="00CF5535"/>
    <w:rsid w:val="00CF684C"/>
    <w:rsid w:val="00CF6896"/>
    <w:rsid w:val="00CF6B78"/>
    <w:rsid w:val="00CF7125"/>
    <w:rsid w:val="00CF7B39"/>
    <w:rsid w:val="00CF7C24"/>
    <w:rsid w:val="00CF7CEB"/>
    <w:rsid w:val="00CF7DCC"/>
    <w:rsid w:val="00CF7E2C"/>
    <w:rsid w:val="00D00112"/>
    <w:rsid w:val="00D006C7"/>
    <w:rsid w:val="00D00913"/>
    <w:rsid w:val="00D01933"/>
    <w:rsid w:val="00D0194B"/>
    <w:rsid w:val="00D01BF5"/>
    <w:rsid w:val="00D01CF3"/>
    <w:rsid w:val="00D0335E"/>
    <w:rsid w:val="00D03401"/>
    <w:rsid w:val="00D03477"/>
    <w:rsid w:val="00D037F0"/>
    <w:rsid w:val="00D05485"/>
    <w:rsid w:val="00D05F1B"/>
    <w:rsid w:val="00D06C0B"/>
    <w:rsid w:val="00D07449"/>
    <w:rsid w:val="00D07598"/>
    <w:rsid w:val="00D07926"/>
    <w:rsid w:val="00D07D43"/>
    <w:rsid w:val="00D114AC"/>
    <w:rsid w:val="00D120A5"/>
    <w:rsid w:val="00D1252D"/>
    <w:rsid w:val="00D133A2"/>
    <w:rsid w:val="00D13F7D"/>
    <w:rsid w:val="00D14598"/>
    <w:rsid w:val="00D148D2"/>
    <w:rsid w:val="00D159F6"/>
    <w:rsid w:val="00D15C8D"/>
    <w:rsid w:val="00D15F46"/>
    <w:rsid w:val="00D16119"/>
    <w:rsid w:val="00D16519"/>
    <w:rsid w:val="00D16AE6"/>
    <w:rsid w:val="00D17837"/>
    <w:rsid w:val="00D20336"/>
    <w:rsid w:val="00D205E6"/>
    <w:rsid w:val="00D20A9F"/>
    <w:rsid w:val="00D21611"/>
    <w:rsid w:val="00D21DC8"/>
    <w:rsid w:val="00D22047"/>
    <w:rsid w:val="00D22F69"/>
    <w:rsid w:val="00D23167"/>
    <w:rsid w:val="00D241AA"/>
    <w:rsid w:val="00D24395"/>
    <w:rsid w:val="00D24492"/>
    <w:rsid w:val="00D25DCC"/>
    <w:rsid w:val="00D25EC3"/>
    <w:rsid w:val="00D26029"/>
    <w:rsid w:val="00D26479"/>
    <w:rsid w:val="00D26A17"/>
    <w:rsid w:val="00D26E9F"/>
    <w:rsid w:val="00D30227"/>
    <w:rsid w:val="00D31672"/>
    <w:rsid w:val="00D31903"/>
    <w:rsid w:val="00D31BBE"/>
    <w:rsid w:val="00D31DFA"/>
    <w:rsid w:val="00D321AF"/>
    <w:rsid w:val="00D3346A"/>
    <w:rsid w:val="00D33671"/>
    <w:rsid w:val="00D3426C"/>
    <w:rsid w:val="00D34875"/>
    <w:rsid w:val="00D34946"/>
    <w:rsid w:val="00D37EFA"/>
    <w:rsid w:val="00D403E6"/>
    <w:rsid w:val="00D411E6"/>
    <w:rsid w:val="00D419EB"/>
    <w:rsid w:val="00D42728"/>
    <w:rsid w:val="00D430E3"/>
    <w:rsid w:val="00D44B1E"/>
    <w:rsid w:val="00D45978"/>
    <w:rsid w:val="00D46652"/>
    <w:rsid w:val="00D467BA"/>
    <w:rsid w:val="00D46AB4"/>
    <w:rsid w:val="00D46CC1"/>
    <w:rsid w:val="00D46D31"/>
    <w:rsid w:val="00D46E33"/>
    <w:rsid w:val="00D4755B"/>
    <w:rsid w:val="00D476DA"/>
    <w:rsid w:val="00D503E5"/>
    <w:rsid w:val="00D51147"/>
    <w:rsid w:val="00D51821"/>
    <w:rsid w:val="00D51827"/>
    <w:rsid w:val="00D5190E"/>
    <w:rsid w:val="00D51ADB"/>
    <w:rsid w:val="00D51AEF"/>
    <w:rsid w:val="00D523A3"/>
    <w:rsid w:val="00D52A7A"/>
    <w:rsid w:val="00D52C3D"/>
    <w:rsid w:val="00D52EF0"/>
    <w:rsid w:val="00D52FBF"/>
    <w:rsid w:val="00D5347E"/>
    <w:rsid w:val="00D535ED"/>
    <w:rsid w:val="00D540A2"/>
    <w:rsid w:val="00D54202"/>
    <w:rsid w:val="00D5490B"/>
    <w:rsid w:val="00D5556D"/>
    <w:rsid w:val="00D55963"/>
    <w:rsid w:val="00D56824"/>
    <w:rsid w:val="00D577FF"/>
    <w:rsid w:val="00D611F8"/>
    <w:rsid w:val="00D61D7E"/>
    <w:rsid w:val="00D61F13"/>
    <w:rsid w:val="00D62EED"/>
    <w:rsid w:val="00D67AE6"/>
    <w:rsid w:val="00D67D37"/>
    <w:rsid w:val="00D67DBC"/>
    <w:rsid w:val="00D67FFB"/>
    <w:rsid w:val="00D7176F"/>
    <w:rsid w:val="00D71A92"/>
    <w:rsid w:val="00D737AF"/>
    <w:rsid w:val="00D749EC"/>
    <w:rsid w:val="00D74A4B"/>
    <w:rsid w:val="00D74E21"/>
    <w:rsid w:val="00D757E7"/>
    <w:rsid w:val="00D758C2"/>
    <w:rsid w:val="00D75E87"/>
    <w:rsid w:val="00D76799"/>
    <w:rsid w:val="00D76BF9"/>
    <w:rsid w:val="00D77028"/>
    <w:rsid w:val="00D7730F"/>
    <w:rsid w:val="00D77986"/>
    <w:rsid w:val="00D77DB8"/>
    <w:rsid w:val="00D81764"/>
    <w:rsid w:val="00D8196D"/>
    <w:rsid w:val="00D829F1"/>
    <w:rsid w:val="00D83267"/>
    <w:rsid w:val="00D834A8"/>
    <w:rsid w:val="00D839FC"/>
    <w:rsid w:val="00D84448"/>
    <w:rsid w:val="00D8514D"/>
    <w:rsid w:val="00D856D4"/>
    <w:rsid w:val="00D86311"/>
    <w:rsid w:val="00D86EC1"/>
    <w:rsid w:val="00D87A9B"/>
    <w:rsid w:val="00D87D04"/>
    <w:rsid w:val="00D90971"/>
    <w:rsid w:val="00D910CA"/>
    <w:rsid w:val="00D91DA8"/>
    <w:rsid w:val="00D925EE"/>
    <w:rsid w:val="00D92888"/>
    <w:rsid w:val="00D93188"/>
    <w:rsid w:val="00D93B8C"/>
    <w:rsid w:val="00D93BC7"/>
    <w:rsid w:val="00D95A98"/>
    <w:rsid w:val="00D95F3D"/>
    <w:rsid w:val="00D97311"/>
    <w:rsid w:val="00D974A0"/>
    <w:rsid w:val="00D97B21"/>
    <w:rsid w:val="00DA02BE"/>
    <w:rsid w:val="00DA0CB9"/>
    <w:rsid w:val="00DA0D2A"/>
    <w:rsid w:val="00DA297C"/>
    <w:rsid w:val="00DA3132"/>
    <w:rsid w:val="00DA41CC"/>
    <w:rsid w:val="00DA4843"/>
    <w:rsid w:val="00DA4C58"/>
    <w:rsid w:val="00DA54CB"/>
    <w:rsid w:val="00DA568C"/>
    <w:rsid w:val="00DA5AC8"/>
    <w:rsid w:val="00DA5FB8"/>
    <w:rsid w:val="00DA63DF"/>
    <w:rsid w:val="00DB0C47"/>
    <w:rsid w:val="00DB147B"/>
    <w:rsid w:val="00DB155B"/>
    <w:rsid w:val="00DB1813"/>
    <w:rsid w:val="00DB1829"/>
    <w:rsid w:val="00DB31B2"/>
    <w:rsid w:val="00DB5812"/>
    <w:rsid w:val="00DB5C13"/>
    <w:rsid w:val="00DB5C4C"/>
    <w:rsid w:val="00DB5E06"/>
    <w:rsid w:val="00DB60E1"/>
    <w:rsid w:val="00DB6207"/>
    <w:rsid w:val="00DB6C82"/>
    <w:rsid w:val="00DB7F42"/>
    <w:rsid w:val="00DC1EFB"/>
    <w:rsid w:val="00DC236C"/>
    <w:rsid w:val="00DC2B41"/>
    <w:rsid w:val="00DC3EF3"/>
    <w:rsid w:val="00DC3F0B"/>
    <w:rsid w:val="00DC4926"/>
    <w:rsid w:val="00DC4A20"/>
    <w:rsid w:val="00DC4F6A"/>
    <w:rsid w:val="00DC5342"/>
    <w:rsid w:val="00DC57CC"/>
    <w:rsid w:val="00DC59A5"/>
    <w:rsid w:val="00DC5ADF"/>
    <w:rsid w:val="00DC68BA"/>
    <w:rsid w:val="00DC71B1"/>
    <w:rsid w:val="00DC7B1E"/>
    <w:rsid w:val="00DD0E63"/>
    <w:rsid w:val="00DD16D8"/>
    <w:rsid w:val="00DD1B27"/>
    <w:rsid w:val="00DD212D"/>
    <w:rsid w:val="00DD4550"/>
    <w:rsid w:val="00DD55C0"/>
    <w:rsid w:val="00DD69C3"/>
    <w:rsid w:val="00DD7846"/>
    <w:rsid w:val="00DD785D"/>
    <w:rsid w:val="00DD7DBF"/>
    <w:rsid w:val="00DE06BA"/>
    <w:rsid w:val="00DE075A"/>
    <w:rsid w:val="00DE0A96"/>
    <w:rsid w:val="00DE1260"/>
    <w:rsid w:val="00DE2015"/>
    <w:rsid w:val="00DE2648"/>
    <w:rsid w:val="00DE2749"/>
    <w:rsid w:val="00DE354A"/>
    <w:rsid w:val="00DE38EA"/>
    <w:rsid w:val="00DE3D69"/>
    <w:rsid w:val="00DE3EBC"/>
    <w:rsid w:val="00DE3ECE"/>
    <w:rsid w:val="00DE4617"/>
    <w:rsid w:val="00DE495C"/>
    <w:rsid w:val="00DE4C93"/>
    <w:rsid w:val="00DE57C5"/>
    <w:rsid w:val="00DE5F6C"/>
    <w:rsid w:val="00DE66E2"/>
    <w:rsid w:val="00DE6779"/>
    <w:rsid w:val="00DE67A6"/>
    <w:rsid w:val="00DE78E3"/>
    <w:rsid w:val="00DE7BF8"/>
    <w:rsid w:val="00DF053E"/>
    <w:rsid w:val="00DF2204"/>
    <w:rsid w:val="00DF297F"/>
    <w:rsid w:val="00DF2B32"/>
    <w:rsid w:val="00DF2F7F"/>
    <w:rsid w:val="00DF3385"/>
    <w:rsid w:val="00DF458A"/>
    <w:rsid w:val="00DF55AB"/>
    <w:rsid w:val="00DF580C"/>
    <w:rsid w:val="00DF5B66"/>
    <w:rsid w:val="00DF5D3F"/>
    <w:rsid w:val="00DF5E72"/>
    <w:rsid w:val="00DF64D7"/>
    <w:rsid w:val="00DF6C23"/>
    <w:rsid w:val="00DF7594"/>
    <w:rsid w:val="00DF7752"/>
    <w:rsid w:val="00E0037D"/>
    <w:rsid w:val="00E01008"/>
    <w:rsid w:val="00E01D3A"/>
    <w:rsid w:val="00E02001"/>
    <w:rsid w:val="00E0378E"/>
    <w:rsid w:val="00E0379C"/>
    <w:rsid w:val="00E03FB4"/>
    <w:rsid w:val="00E04FC5"/>
    <w:rsid w:val="00E07BCE"/>
    <w:rsid w:val="00E115ED"/>
    <w:rsid w:val="00E1341E"/>
    <w:rsid w:val="00E139FE"/>
    <w:rsid w:val="00E140D0"/>
    <w:rsid w:val="00E16C02"/>
    <w:rsid w:val="00E17EAF"/>
    <w:rsid w:val="00E21254"/>
    <w:rsid w:val="00E215BB"/>
    <w:rsid w:val="00E21E7B"/>
    <w:rsid w:val="00E22D8A"/>
    <w:rsid w:val="00E23DB8"/>
    <w:rsid w:val="00E26999"/>
    <w:rsid w:val="00E27F17"/>
    <w:rsid w:val="00E31DF8"/>
    <w:rsid w:val="00E326AB"/>
    <w:rsid w:val="00E32ADC"/>
    <w:rsid w:val="00E32D4B"/>
    <w:rsid w:val="00E332B3"/>
    <w:rsid w:val="00E34A1F"/>
    <w:rsid w:val="00E34DF7"/>
    <w:rsid w:val="00E3572B"/>
    <w:rsid w:val="00E3710F"/>
    <w:rsid w:val="00E3735D"/>
    <w:rsid w:val="00E373D0"/>
    <w:rsid w:val="00E3753A"/>
    <w:rsid w:val="00E375D3"/>
    <w:rsid w:val="00E40DAD"/>
    <w:rsid w:val="00E4132D"/>
    <w:rsid w:val="00E4241D"/>
    <w:rsid w:val="00E42932"/>
    <w:rsid w:val="00E432D1"/>
    <w:rsid w:val="00E446DB"/>
    <w:rsid w:val="00E44B3A"/>
    <w:rsid w:val="00E503C5"/>
    <w:rsid w:val="00E504FE"/>
    <w:rsid w:val="00E50C5B"/>
    <w:rsid w:val="00E51632"/>
    <w:rsid w:val="00E532E6"/>
    <w:rsid w:val="00E54379"/>
    <w:rsid w:val="00E555DB"/>
    <w:rsid w:val="00E56F98"/>
    <w:rsid w:val="00E5752D"/>
    <w:rsid w:val="00E5766E"/>
    <w:rsid w:val="00E61C9B"/>
    <w:rsid w:val="00E62764"/>
    <w:rsid w:val="00E62C37"/>
    <w:rsid w:val="00E63175"/>
    <w:rsid w:val="00E63448"/>
    <w:rsid w:val="00E63986"/>
    <w:rsid w:val="00E65D5C"/>
    <w:rsid w:val="00E6646C"/>
    <w:rsid w:val="00E6753D"/>
    <w:rsid w:val="00E72C98"/>
    <w:rsid w:val="00E7336F"/>
    <w:rsid w:val="00E73D7B"/>
    <w:rsid w:val="00E73E18"/>
    <w:rsid w:val="00E74D53"/>
    <w:rsid w:val="00E75C30"/>
    <w:rsid w:val="00E75FB4"/>
    <w:rsid w:val="00E7623A"/>
    <w:rsid w:val="00E76E6C"/>
    <w:rsid w:val="00E76F3F"/>
    <w:rsid w:val="00E771DA"/>
    <w:rsid w:val="00E7731D"/>
    <w:rsid w:val="00E773C5"/>
    <w:rsid w:val="00E81361"/>
    <w:rsid w:val="00E814A2"/>
    <w:rsid w:val="00E8198B"/>
    <w:rsid w:val="00E82699"/>
    <w:rsid w:val="00E83488"/>
    <w:rsid w:val="00E83B55"/>
    <w:rsid w:val="00E83FE4"/>
    <w:rsid w:val="00E8420D"/>
    <w:rsid w:val="00E846C7"/>
    <w:rsid w:val="00E850E6"/>
    <w:rsid w:val="00E85B2D"/>
    <w:rsid w:val="00E865E5"/>
    <w:rsid w:val="00E87A48"/>
    <w:rsid w:val="00E90192"/>
    <w:rsid w:val="00E905B4"/>
    <w:rsid w:val="00E9067B"/>
    <w:rsid w:val="00E90C77"/>
    <w:rsid w:val="00E91B08"/>
    <w:rsid w:val="00E91F1F"/>
    <w:rsid w:val="00E9200D"/>
    <w:rsid w:val="00E92D45"/>
    <w:rsid w:val="00E9445C"/>
    <w:rsid w:val="00E94DD6"/>
    <w:rsid w:val="00E9552E"/>
    <w:rsid w:val="00E975A2"/>
    <w:rsid w:val="00E97630"/>
    <w:rsid w:val="00E976A4"/>
    <w:rsid w:val="00EA085C"/>
    <w:rsid w:val="00EA0B6A"/>
    <w:rsid w:val="00EA0DD7"/>
    <w:rsid w:val="00EA2252"/>
    <w:rsid w:val="00EA2B3C"/>
    <w:rsid w:val="00EA3036"/>
    <w:rsid w:val="00EA37AB"/>
    <w:rsid w:val="00EA3C0A"/>
    <w:rsid w:val="00EA4043"/>
    <w:rsid w:val="00EA426C"/>
    <w:rsid w:val="00EA4D7D"/>
    <w:rsid w:val="00EA7553"/>
    <w:rsid w:val="00EB0461"/>
    <w:rsid w:val="00EB0783"/>
    <w:rsid w:val="00EB1369"/>
    <w:rsid w:val="00EB1F59"/>
    <w:rsid w:val="00EB3E12"/>
    <w:rsid w:val="00EB4015"/>
    <w:rsid w:val="00EB477D"/>
    <w:rsid w:val="00EB639D"/>
    <w:rsid w:val="00EB73F5"/>
    <w:rsid w:val="00EB7A64"/>
    <w:rsid w:val="00EB7AD3"/>
    <w:rsid w:val="00EB7B4E"/>
    <w:rsid w:val="00EB7BAB"/>
    <w:rsid w:val="00EC0927"/>
    <w:rsid w:val="00EC10FF"/>
    <w:rsid w:val="00EC1385"/>
    <w:rsid w:val="00EC1568"/>
    <w:rsid w:val="00EC2207"/>
    <w:rsid w:val="00EC2417"/>
    <w:rsid w:val="00EC2627"/>
    <w:rsid w:val="00EC3539"/>
    <w:rsid w:val="00EC4628"/>
    <w:rsid w:val="00EC4D3C"/>
    <w:rsid w:val="00EC4FEE"/>
    <w:rsid w:val="00EC6154"/>
    <w:rsid w:val="00EC6834"/>
    <w:rsid w:val="00EC74FD"/>
    <w:rsid w:val="00EC77E6"/>
    <w:rsid w:val="00EC7DA7"/>
    <w:rsid w:val="00ED021B"/>
    <w:rsid w:val="00ED03CE"/>
    <w:rsid w:val="00ED0495"/>
    <w:rsid w:val="00ED1F26"/>
    <w:rsid w:val="00ED2AE4"/>
    <w:rsid w:val="00ED3153"/>
    <w:rsid w:val="00ED3502"/>
    <w:rsid w:val="00ED3891"/>
    <w:rsid w:val="00ED3A2B"/>
    <w:rsid w:val="00ED6910"/>
    <w:rsid w:val="00ED7835"/>
    <w:rsid w:val="00ED7A2E"/>
    <w:rsid w:val="00EE025F"/>
    <w:rsid w:val="00EE029B"/>
    <w:rsid w:val="00EE0C30"/>
    <w:rsid w:val="00EE121D"/>
    <w:rsid w:val="00EE18B3"/>
    <w:rsid w:val="00EE19A0"/>
    <w:rsid w:val="00EE1A64"/>
    <w:rsid w:val="00EE1B41"/>
    <w:rsid w:val="00EE1DF9"/>
    <w:rsid w:val="00EE250A"/>
    <w:rsid w:val="00EE2520"/>
    <w:rsid w:val="00EE26B9"/>
    <w:rsid w:val="00EE355A"/>
    <w:rsid w:val="00EE3661"/>
    <w:rsid w:val="00EE3898"/>
    <w:rsid w:val="00EE5553"/>
    <w:rsid w:val="00EE5B60"/>
    <w:rsid w:val="00EE61EE"/>
    <w:rsid w:val="00EE6422"/>
    <w:rsid w:val="00EE77F1"/>
    <w:rsid w:val="00EF018D"/>
    <w:rsid w:val="00EF0512"/>
    <w:rsid w:val="00EF0F25"/>
    <w:rsid w:val="00EF214C"/>
    <w:rsid w:val="00EF27C3"/>
    <w:rsid w:val="00EF28A6"/>
    <w:rsid w:val="00EF28C1"/>
    <w:rsid w:val="00EF2FBF"/>
    <w:rsid w:val="00EF3BF7"/>
    <w:rsid w:val="00EF59DE"/>
    <w:rsid w:val="00F0022E"/>
    <w:rsid w:val="00F00DD1"/>
    <w:rsid w:val="00F02160"/>
    <w:rsid w:val="00F024E3"/>
    <w:rsid w:val="00F028FD"/>
    <w:rsid w:val="00F02D60"/>
    <w:rsid w:val="00F03592"/>
    <w:rsid w:val="00F03A8F"/>
    <w:rsid w:val="00F04D66"/>
    <w:rsid w:val="00F056A6"/>
    <w:rsid w:val="00F058F3"/>
    <w:rsid w:val="00F06293"/>
    <w:rsid w:val="00F06D60"/>
    <w:rsid w:val="00F07950"/>
    <w:rsid w:val="00F11544"/>
    <w:rsid w:val="00F11B5F"/>
    <w:rsid w:val="00F11D2C"/>
    <w:rsid w:val="00F12767"/>
    <w:rsid w:val="00F12AB4"/>
    <w:rsid w:val="00F13CA0"/>
    <w:rsid w:val="00F14046"/>
    <w:rsid w:val="00F14DFE"/>
    <w:rsid w:val="00F151F3"/>
    <w:rsid w:val="00F15EAF"/>
    <w:rsid w:val="00F1634D"/>
    <w:rsid w:val="00F167B4"/>
    <w:rsid w:val="00F2147A"/>
    <w:rsid w:val="00F228DB"/>
    <w:rsid w:val="00F22D68"/>
    <w:rsid w:val="00F230CF"/>
    <w:rsid w:val="00F2506F"/>
    <w:rsid w:val="00F25255"/>
    <w:rsid w:val="00F255C0"/>
    <w:rsid w:val="00F25D0B"/>
    <w:rsid w:val="00F25D57"/>
    <w:rsid w:val="00F25D8F"/>
    <w:rsid w:val="00F25FC8"/>
    <w:rsid w:val="00F273BA"/>
    <w:rsid w:val="00F27E0D"/>
    <w:rsid w:val="00F30A2B"/>
    <w:rsid w:val="00F30EF9"/>
    <w:rsid w:val="00F31576"/>
    <w:rsid w:val="00F31672"/>
    <w:rsid w:val="00F319BC"/>
    <w:rsid w:val="00F3226F"/>
    <w:rsid w:val="00F323CE"/>
    <w:rsid w:val="00F32A0A"/>
    <w:rsid w:val="00F33C96"/>
    <w:rsid w:val="00F3461E"/>
    <w:rsid w:val="00F35436"/>
    <w:rsid w:val="00F35A84"/>
    <w:rsid w:val="00F3626D"/>
    <w:rsid w:val="00F36A13"/>
    <w:rsid w:val="00F37A0E"/>
    <w:rsid w:val="00F400E9"/>
    <w:rsid w:val="00F402B3"/>
    <w:rsid w:val="00F40403"/>
    <w:rsid w:val="00F40648"/>
    <w:rsid w:val="00F40708"/>
    <w:rsid w:val="00F40833"/>
    <w:rsid w:val="00F40929"/>
    <w:rsid w:val="00F410B4"/>
    <w:rsid w:val="00F410CA"/>
    <w:rsid w:val="00F41E91"/>
    <w:rsid w:val="00F41FEA"/>
    <w:rsid w:val="00F42091"/>
    <w:rsid w:val="00F431AC"/>
    <w:rsid w:val="00F437CB"/>
    <w:rsid w:val="00F439E9"/>
    <w:rsid w:val="00F43A93"/>
    <w:rsid w:val="00F441B0"/>
    <w:rsid w:val="00F46A0F"/>
    <w:rsid w:val="00F47935"/>
    <w:rsid w:val="00F4797E"/>
    <w:rsid w:val="00F47F79"/>
    <w:rsid w:val="00F47F92"/>
    <w:rsid w:val="00F50159"/>
    <w:rsid w:val="00F50C56"/>
    <w:rsid w:val="00F50F5E"/>
    <w:rsid w:val="00F51886"/>
    <w:rsid w:val="00F533F6"/>
    <w:rsid w:val="00F5481B"/>
    <w:rsid w:val="00F55D63"/>
    <w:rsid w:val="00F569B0"/>
    <w:rsid w:val="00F56CA0"/>
    <w:rsid w:val="00F570AB"/>
    <w:rsid w:val="00F57521"/>
    <w:rsid w:val="00F575EB"/>
    <w:rsid w:val="00F6063A"/>
    <w:rsid w:val="00F60736"/>
    <w:rsid w:val="00F60850"/>
    <w:rsid w:val="00F60ADA"/>
    <w:rsid w:val="00F61648"/>
    <w:rsid w:val="00F617FD"/>
    <w:rsid w:val="00F61880"/>
    <w:rsid w:val="00F6188A"/>
    <w:rsid w:val="00F619E8"/>
    <w:rsid w:val="00F62BAD"/>
    <w:rsid w:val="00F62F46"/>
    <w:rsid w:val="00F6335B"/>
    <w:rsid w:val="00F639F3"/>
    <w:rsid w:val="00F64568"/>
    <w:rsid w:val="00F648C9"/>
    <w:rsid w:val="00F64BA4"/>
    <w:rsid w:val="00F64C66"/>
    <w:rsid w:val="00F65323"/>
    <w:rsid w:val="00F65DC6"/>
    <w:rsid w:val="00F6609C"/>
    <w:rsid w:val="00F66A9C"/>
    <w:rsid w:val="00F671F3"/>
    <w:rsid w:val="00F67D83"/>
    <w:rsid w:val="00F67D9C"/>
    <w:rsid w:val="00F67F4D"/>
    <w:rsid w:val="00F70A41"/>
    <w:rsid w:val="00F70CF1"/>
    <w:rsid w:val="00F718B1"/>
    <w:rsid w:val="00F71AF6"/>
    <w:rsid w:val="00F71E31"/>
    <w:rsid w:val="00F726A8"/>
    <w:rsid w:val="00F72FC9"/>
    <w:rsid w:val="00F743F6"/>
    <w:rsid w:val="00F7477E"/>
    <w:rsid w:val="00F75C19"/>
    <w:rsid w:val="00F7631E"/>
    <w:rsid w:val="00F763A2"/>
    <w:rsid w:val="00F76848"/>
    <w:rsid w:val="00F76F23"/>
    <w:rsid w:val="00F778C9"/>
    <w:rsid w:val="00F80115"/>
    <w:rsid w:val="00F8021A"/>
    <w:rsid w:val="00F80527"/>
    <w:rsid w:val="00F80988"/>
    <w:rsid w:val="00F810D8"/>
    <w:rsid w:val="00F814FD"/>
    <w:rsid w:val="00F81CBC"/>
    <w:rsid w:val="00F81EEA"/>
    <w:rsid w:val="00F81F83"/>
    <w:rsid w:val="00F820F7"/>
    <w:rsid w:val="00F82230"/>
    <w:rsid w:val="00F826C0"/>
    <w:rsid w:val="00F8335B"/>
    <w:rsid w:val="00F83D54"/>
    <w:rsid w:val="00F8413A"/>
    <w:rsid w:val="00F84E42"/>
    <w:rsid w:val="00F85C12"/>
    <w:rsid w:val="00F85C7F"/>
    <w:rsid w:val="00F86699"/>
    <w:rsid w:val="00F86780"/>
    <w:rsid w:val="00F87AD8"/>
    <w:rsid w:val="00F90758"/>
    <w:rsid w:val="00F90BE0"/>
    <w:rsid w:val="00F90CDA"/>
    <w:rsid w:val="00F91527"/>
    <w:rsid w:val="00F9213D"/>
    <w:rsid w:val="00F92216"/>
    <w:rsid w:val="00F92298"/>
    <w:rsid w:val="00F93754"/>
    <w:rsid w:val="00F93C26"/>
    <w:rsid w:val="00F93E84"/>
    <w:rsid w:val="00F941E0"/>
    <w:rsid w:val="00F94800"/>
    <w:rsid w:val="00F94A2A"/>
    <w:rsid w:val="00F95016"/>
    <w:rsid w:val="00F9537D"/>
    <w:rsid w:val="00F956E7"/>
    <w:rsid w:val="00F96CDC"/>
    <w:rsid w:val="00F97B35"/>
    <w:rsid w:val="00F97D83"/>
    <w:rsid w:val="00FA0E7C"/>
    <w:rsid w:val="00FA16BE"/>
    <w:rsid w:val="00FA1FCD"/>
    <w:rsid w:val="00FA24C8"/>
    <w:rsid w:val="00FA2AE6"/>
    <w:rsid w:val="00FA3867"/>
    <w:rsid w:val="00FA41FE"/>
    <w:rsid w:val="00FA51AD"/>
    <w:rsid w:val="00FA51D9"/>
    <w:rsid w:val="00FA59C5"/>
    <w:rsid w:val="00FA5B98"/>
    <w:rsid w:val="00FA6285"/>
    <w:rsid w:val="00FA6DE6"/>
    <w:rsid w:val="00FA732E"/>
    <w:rsid w:val="00FA7A44"/>
    <w:rsid w:val="00FB18FF"/>
    <w:rsid w:val="00FB2D8D"/>
    <w:rsid w:val="00FB318C"/>
    <w:rsid w:val="00FB3787"/>
    <w:rsid w:val="00FB3831"/>
    <w:rsid w:val="00FB397C"/>
    <w:rsid w:val="00FB4807"/>
    <w:rsid w:val="00FB4BCC"/>
    <w:rsid w:val="00FB52F8"/>
    <w:rsid w:val="00FB5650"/>
    <w:rsid w:val="00FB6316"/>
    <w:rsid w:val="00FB6746"/>
    <w:rsid w:val="00FB6A9A"/>
    <w:rsid w:val="00FB6BEB"/>
    <w:rsid w:val="00FB6C0C"/>
    <w:rsid w:val="00FB6F47"/>
    <w:rsid w:val="00FB7842"/>
    <w:rsid w:val="00FC0661"/>
    <w:rsid w:val="00FC18F3"/>
    <w:rsid w:val="00FC19F2"/>
    <w:rsid w:val="00FC219D"/>
    <w:rsid w:val="00FC4717"/>
    <w:rsid w:val="00FC491B"/>
    <w:rsid w:val="00FC5C42"/>
    <w:rsid w:val="00FC5E97"/>
    <w:rsid w:val="00FC6926"/>
    <w:rsid w:val="00FC74AE"/>
    <w:rsid w:val="00FC7B2E"/>
    <w:rsid w:val="00FC7BAF"/>
    <w:rsid w:val="00FC7D15"/>
    <w:rsid w:val="00FD00F4"/>
    <w:rsid w:val="00FD093A"/>
    <w:rsid w:val="00FD1355"/>
    <w:rsid w:val="00FD15CC"/>
    <w:rsid w:val="00FD230A"/>
    <w:rsid w:val="00FD276F"/>
    <w:rsid w:val="00FD2BC3"/>
    <w:rsid w:val="00FD319C"/>
    <w:rsid w:val="00FD3C46"/>
    <w:rsid w:val="00FD3C87"/>
    <w:rsid w:val="00FD41BF"/>
    <w:rsid w:val="00FD41E0"/>
    <w:rsid w:val="00FD4E17"/>
    <w:rsid w:val="00FD573D"/>
    <w:rsid w:val="00FD5CC3"/>
    <w:rsid w:val="00FD65EA"/>
    <w:rsid w:val="00FD740F"/>
    <w:rsid w:val="00FD7CDB"/>
    <w:rsid w:val="00FE0725"/>
    <w:rsid w:val="00FE188B"/>
    <w:rsid w:val="00FE195A"/>
    <w:rsid w:val="00FE218B"/>
    <w:rsid w:val="00FE26A2"/>
    <w:rsid w:val="00FE3B7A"/>
    <w:rsid w:val="00FE4CCB"/>
    <w:rsid w:val="00FF0573"/>
    <w:rsid w:val="00FF0E55"/>
    <w:rsid w:val="00FF108A"/>
    <w:rsid w:val="00FF177B"/>
    <w:rsid w:val="00FF1798"/>
    <w:rsid w:val="00FF1D61"/>
    <w:rsid w:val="00FF527E"/>
    <w:rsid w:val="00FF7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FD95CD"/>
  <w15:docId w15:val="{B4470C90-DA8C-4004-8A00-637057F00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1437" w:themeColor="text1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~BodyText"/>
    <w:qFormat/>
    <w:rsid w:val="003F386A"/>
    <w:pPr>
      <w:spacing w:before="120" w:after="0" w:line="264" w:lineRule="auto"/>
      <w:jc w:val="both"/>
    </w:pPr>
    <w:rPr>
      <w:rFonts w:ascii="Source Sans Pro" w:hAnsi="Source Sans Pro"/>
      <w:sz w:val="22"/>
      <w:lang w:val="en-US"/>
    </w:rPr>
  </w:style>
  <w:style w:type="paragraph" w:styleId="Heading1">
    <w:name w:val="heading 1"/>
    <w:aliases w:val="~SectionHeading"/>
    <w:basedOn w:val="SecHeadNonToc"/>
    <w:next w:val="Normal"/>
    <w:link w:val="Heading1Char"/>
    <w:uiPriority w:val="9"/>
    <w:qFormat/>
    <w:rsid w:val="00103E88"/>
    <w:pPr>
      <w:spacing w:before="0"/>
      <w:outlineLvl w:val="0"/>
    </w:pPr>
  </w:style>
  <w:style w:type="paragraph" w:styleId="Heading2">
    <w:name w:val="heading 2"/>
    <w:aliases w:val="~SubHeading"/>
    <w:basedOn w:val="ExecSumSubHead"/>
    <w:next w:val="Normal"/>
    <w:link w:val="Heading2Char"/>
    <w:uiPriority w:val="9"/>
    <w:unhideWhenUsed/>
    <w:qFormat/>
    <w:rsid w:val="00361227"/>
    <w:rPr>
      <w:szCs w:val="40"/>
    </w:rPr>
  </w:style>
  <w:style w:type="paragraph" w:styleId="Heading3">
    <w:name w:val="heading 3"/>
    <w:aliases w:val="~MinorSubHeading"/>
    <w:basedOn w:val="Heading2"/>
    <w:next w:val="Normal"/>
    <w:link w:val="Heading3Char"/>
    <w:uiPriority w:val="9"/>
    <w:unhideWhenUsed/>
    <w:qFormat/>
    <w:rsid w:val="00F273BA"/>
    <w:pPr>
      <w:numPr>
        <w:ilvl w:val="2"/>
      </w:numPr>
      <w:outlineLvl w:val="2"/>
    </w:pPr>
    <w:rPr>
      <w:sz w:val="32"/>
    </w:rPr>
  </w:style>
  <w:style w:type="paragraph" w:styleId="Heading4">
    <w:name w:val="heading 4"/>
    <w:aliases w:val="~Level4Heading"/>
    <w:basedOn w:val="Heading3"/>
    <w:next w:val="Normal"/>
    <w:link w:val="Heading4Char"/>
    <w:uiPriority w:val="9"/>
    <w:unhideWhenUsed/>
    <w:qFormat/>
    <w:rsid w:val="00707671"/>
    <w:pPr>
      <w:numPr>
        <w:ilvl w:val="3"/>
      </w:numPr>
      <w:outlineLvl w:val="3"/>
    </w:pPr>
    <w:rPr>
      <w:i/>
      <w:sz w:val="28"/>
    </w:rPr>
  </w:style>
  <w:style w:type="paragraph" w:styleId="Heading5">
    <w:name w:val="heading 5"/>
    <w:aliases w:val="~Level5Heading"/>
    <w:basedOn w:val="Heading4"/>
    <w:next w:val="Normal"/>
    <w:link w:val="Heading5Char"/>
    <w:uiPriority w:val="9"/>
    <w:unhideWhenUsed/>
    <w:qFormat/>
    <w:rsid w:val="00F273BA"/>
    <w:pPr>
      <w:keepLines/>
      <w:numPr>
        <w:ilvl w:val="4"/>
      </w:numPr>
      <w:spacing w:before="200"/>
      <w:outlineLvl w:val="4"/>
    </w:pPr>
    <w:rPr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3BA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auto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D321A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00A5E6" w:themeColor="accent2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D321A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00A5E6" w:themeColor="accent2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D321A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00A5E6" w:themeColor="accen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273BA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aliases w:val="~BaseStyle"/>
    <w:link w:val="NoSpacingChar"/>
    <w:uiPriority w:val="1"/>
    <w:qFormat/>
    <w:rsid w:val="00F273BA"/>
    <w:pPr>
      <w:spacing w:after="0" w:line="240" w:lineRule="auto"/>
    </w:pPr>
    <w:rPr>
      <w:lang w:val="en-US"/>
    </w:rPr>
  </w:style>
  <w:style w:type="paragraph" w:customStyle="1" w:styleId="DocType">
    <w:name w:val="~DocType"/>
    <w:basedOn w:val="Normal"/>
    <w:rsid w:val="00770C11"/>
    <w:pPr>
      <w:framePr w:wrap="around" w:vAnchor="page" w:hAnchor="page" w:x="852" w:y="10491"/>
      <w:spacing w:line="240" w:lineRule="auto"/>
    </w:pPr>
    <w:rPr>
      <w:color w:val="FFFFFF" w:themeColor="background1"/>
      <w:sz w:val="32"/>
    </w:rPr>
  </w:style>
  <w:style w:type="paragraph" w:customStyle="1" w:styleId="DocDate">
    <w:name w:val="~DocDate"/>
    <w:basedOn w:val="NoSpacing"/>
    <w:rsid w:val="00A30DDC"/>
    <w:pPr>
      <w:jc w:val="right"/>
    </w:pPr>
    <w:rPr>
      <w:rFonts w:ascii="Source Sans Pro" w:eastAsiaTheme="minorHAnsi" w:hAnsi="Source Sans Pro"/>
      <w:szCs w:val="18"/>
    </w:rPr>
  </w:style>
  <w:style w:type="paragraph" w:customStyle="1" w:styleId="DocTitle">
    <w:name w:val="~DocTitle"/>
    <w:basedOn w:val="Normal"/>
    <w:rsid w:val="00663115"/>
    <w:pPr>
      <w:framePr w:wrap="around" w:vAnchor="page" w:hAnchor="page" w:x="852" w:y="10491"/>
      <w:spacing w:line="240" w:lineRule="auto"/>
    </w:pPr>
    <w:rPr>
      <w:bCs/>
      <w:iCs/>
      <w:color w:val="FFFFFF" w:themeColor="background1"/>
      <w:sz w:val="56"/>
    </w:rPr>
  </w:style>
  <w:style w:type="paragraph" w:customStyle="1" w:styleId="DocSubTitle">
    <w:name w:val="~DocSubTitle"/>
    <w:basedOn w:val="Normal"/>
    <w:rsid w:val="00033E5C"/>
    <w:pPr>
      <w:framePr w:wrap="around" w:vAnchor="page" w:hAnchor="page" w:x="852" w:y="10491"/>
      <w:spacing w:line="240" w:lineRule="auto"/>
      <w:contextualSpacing/>
    </w:pPr>
    <w:rPr>
      <w:color w:val="00A5E6" w:themeColor="accent2"/>
      <w:sz w:val="38"/>
    </w:rPr>
  </w:style>
  <w:style w:type="paragraph" w:customStyle="1" w:styleId="DocClient">
    <w:name w:val="~DocClient"/>
    <w:basedOn w:val="NoSpacing"/>
    <w:rsid w:val="00A13FE2"/>
    <w:rPr>
      <w:rFonts w:ascii="Source Sans Pro" w:eastAsiaTheme="minorHAnsi" w:hAnsi="Source Sans Pro"/>
      <w:color w:val="FFFFFF" w:themeColor="background1"/>
      <w:szCs w:val="18"/>
    </w:rPr>
  </w:style>
  <w:style w:type="paragraph" w:customStyle="1" w:styleId="Confidential">
    <w:name w:val="~Confidential"/>
    <w:basedOn w:val="NoSpacing"/>
    <w:rsid w:val="00C64464"/>
    <w:pPr>
      <w:spacing w:after="60"/>
    </w:pPr>
    <w:rPr>
      <w:rFonts w:ascii="Source Sans Pro" w:eastAsiaTheme="minorHAnsi" w:hAnsi="Source Sans Pro"/>
      <w:color w:val="AEAEB4"/>
      <w:sz w:val="22"/>
      <w:szCs w:val="18"/>
    </w:rPr>
  </w:style>
  <w:style w:type="paragraph" w:customStyle="1" w:styleId="Draft">
    <w:name w:val="~Draft"/>
    <w:basedOn w:val="NoSpacing"/>
    <w:rsid w:val="00DB147B"/>
    <w:pPr>
      <w:jc w:val="right"/>
    </w:pPr>
    <w:rPr>
      <w:rFonts w:ascii="Source Sans Pro" w:eastAsiaTheme="minorHAnsi" w:hAnsi="Source Sans Pro"/>
      <w:caps/>
      <w:color w:val="AEAEB4"/>
      <w:sz w:val="40"/>
      <w:szCs w:val="18"/>
    </w:rPr>
  </w:style>
  <w:style w:type="paragraph" w:customStyle="1" w:styleId="SecHeadNonToc">
    <w:name w:val="~SecHeadNonToc"/>
    <w:basedOn w:val="NoSpacing"/>
    <w:next w:val="Normal"/>
    <w:qFormat/>
    <w:rsid w:val="0027175E"/>
    <w:pPr>
      <w:keepNext/>
      <w:pageBreakBefore/>
      <w:spacing w:before="40" w:after="360"/>
    </w:pPr>
    <w:rPr>
      <w:rFonts w:ascii="Source Sans Pro" w:eastAsiaTheme="majorEastAsia" w:hAnsi="Source Sans Pro" w:cstheme="majorBidi"/>
      <w:color w:val="00A5E6" w:themeColor="accent2"/>
      <w:sz w:val="52"/>
      <w:szCs w:val="48"/>
    </w:rPr>
  </w:style>
  <w:style w:type="paragraph" w:customStyle="1" w:styleId="AppendixDivider">
    <w:name w:val="~AppendixDivider"/>
    <w:basedOn w:val="SecHeadNonToc"/>
    <w:next w:val="Normal"/>
    <w:rsid w:val="00103E88"/>
    <w:pPr>
      <w:keepNext w:val="0"/>
      <w:ind w:left="-1276"/>
      <w:outlineLvl w:val="0"/>
    </w:pPr>
    <w:rPr>
      <w:sz w:val="80"/>
    </w:rPr>
  </w:style>
  <w:style w:type="paragraph" w:customStyle="1" w:styleId="AppHead">
    <w:name w:val="~AppHead"/>
    <w:basedOn w:val="SecHeadNonToc"/>
    <w:next w:val="Normal"/>
    <w:qFormat/>
    <w:rsid w:val="002F4617"/>
    <w:pPr>
      <w:outlineLvl w:val="1"/>
    </w:pPr>
    <w:rPr>
      <w:bCs/>
      <w:color w:val="001437" w:themeColor="text1"/>
    </w:rPr>
  </w:style>
  <w:style w:type="paragraph" w:customStyle="1" w:styleId="AppSubHead">
    <w:name w:val="~AppSubHead"/>
    <w:basedOn w:val="AppHead"/>
    <w:next w:val="Normal"/>
    <w:qFormat/>
    <w:rsid w:val="002F4617"/>
    <w:pPr>
      <w:pageBreakBefore w:val="0"/>
      <w:numPr>
        <w:ilvl w:val="1"/>
      </w:numPr>
      <w:spacing w:before="240" w:after="240"/>
    </w:pPr>
    <w:rPr>
      <w:sz w:val="40"/>
    </w:rPr>
  </w:style>
  <w:style w:type="paragraph" w:customStyle="1" w:styleId="AppMinorSubHead">
    <w:name w:val="~AppMinorSubHead"/>
    <w:basedOn w:val="AppSubHead"/>
    <w:next w:val="Normal"/>
    <w:qFormat/>
    <w:rsid w:val="002F4617"/>
    <w:pPr>
      <w:numPr>
        <w:ilvl w:val="2"/>
      </w:numPr>
      <w:outlineLvl w:val="2"/>
    </w:pPr>
    <w:rPr>
      <w:sz w:val="32"/>
    </w:rPr>
  </w:style>
  <w:style w:type="paragraph" w:customStyle="1" w:styleId="BodyHeading">
    <w:name w:val="~BodyHeading"/>
    <w:basedOn w:val="Normal"/>
    <w:next w:val="Normal"/>
    <w:qFormat/>
    <w:rsid w:val="006000C4"/>
    <w:pPr>
      <w:keepNext/>
      <w:spacing w:before="240" w:after="120" w:line="240" w:lineRule="auto"/>
    </w:pPr>
    <w:rPr>
      <w:b/>
    </w:rPr>
  </w:style>
  <w:style w:type="paragraph" w:customStyle="1" w:styleId="Bullet1">
    <w:name w:val="~Bullet1"/>
    <w:basedOn w:val="Normal"/>
    <w:qFormat/>
    <w:rsid w:val="00C94B95"/>
    <w:pPr>
      <w:numPr>
        <w:numId w:val="1"/>
      </w:numPr>
      <w:spacing w:before="60" w:after="60"/>
      <w:ind w:left="340" w:hanging="340"/>
    </w:pPr>
  </w:style>
  <w:style w:type="paragraph" w:customStyle="1" w:styleId="Bullet2">
    <w:name w:val="~Bullet2"/>
    <w:basedOn w:val="Bullet1"/>
    <w:qFormat/>
    <w:rsid w:val="00C94B95"/>
    <w:pPr>
      <w:numPr>
        <w:numId w:val="31"/>
      </w:numPr>
      <w:ind w:left="680" w:hanging="323"/>
    </w:pPr>
  </w:style>
  <w:style w:type="paragraph" w:customStyle="1" w:styleId="Bullet3">
    <w:name w:val="~Bullet3"/>
    <w:basedOn w:val="Bullet2"/>
    <w:qFormat/>
    <w:rsid w:val="00935DE7"/>
    <w:pPr>
      <w:numPr>
        <w:numId w:val="32"/>
      </w:numPr>
      <w:ind w:left="1020" w:hanging="340"/>
    </w:pPr>
  </w:style>
  <w:style w:type="paragraph" w:styleId="Caption">
    <w:name w:val="caption"/>
    <w:aliases w:val="~Caption"/>
    <w:basedOn w:val="BodyHeading"/>
    <w:next w:val="Normal"/>
    <w:link w:val="CaptionChar"/>
    <w:qFormat/>
    <w:rsid w:val="00F273BA"/>
    <w:pPr>
      <w:spacing w:after="60"/>
    </w:pPr>
    <w:rPr>
      <w:rFonts w:cs="Arial"/>
      <w:sz w:val="18"/>
    </w:rPr>
  </w:style>
  <w:style w:type="paragraph" w:customStyle="1" w:styleId="CaptionWide">
    <w:name w:val="~CaptionWide"/>
    <w:basedOn w:val="Caption"/>
    <w:next w:val="Normal"/>
    <w:qFormat/>
    <w:rsid w:val="00361227"/>
    <w:pPr>
      <w:ind w:left="-1418"/>
    </w:pPr>
    <w:rPr>
      <w:b w:val="0"/>
      <w:bCs/>
    </w:rPr>
  </w:style>
  <w:style w:type="paragraph" w:customStyle="1" w:styleId="ExecSumHead">
    <w:name w:val="~ExecSumHead"/>
    <w:basedOn w:val="SecHeadNonToc"/>
    <w:next w:val="Normal"/>
    <w:qFormat/>
    <w:rsid w:val="0027175E"/>
    <w:pPr>
      <w:spacing w:before="0"/>
      <w:outlineLvl w:val="0"/>
    </w:pPr>
  </w:style>
  <w:style w:type="paragraph" w:customStyle="1" w:styleId="ExecSumSubHead">
    <w:name w:val="~ExecSumSubHead"/>
    <w:basedOn w:val="ExecSumHead"/>
    <w:next w:val="Normal"/>
    <w:qFormat/>
    <w:rsid w:val="00AF2903"/>
    <w:pPr>
      <w:pageBreakBefore w:val="0"/>
      <w:spacing w:before="240" w:after="240"/>
      <w:outlineLvl w:val="1"/>
    </w:pPr>
    <w:rPr>
      <w:color w:val="001437" w:themeColor="text1"/>
      <w:sz w:val="40"/>
      <w:szCs w:val="32"/>
    </w:rPr>
  </w:style>
  <w:style w:type="paragraph" w:customStyle="1" w:styleId="GraphicLeft">
    <w:name w:val="~GraphicLeft"/>
    <w:basedOn w:val="NoSpacing"/>
    <w:rsid w:val="00E65D5C"/>
    <w:pPr>
      <w:spacing w:before="120" w:after="60"/>
    </w:pPr>
    <w:rPr>
      <w:rFonts w:ascii="Source Sans Pro" w:hAnsi="Source Sans Pro"/>
    </w:rPr>
  </w:style>
  <w:style w:type="paragraph" w:customStyle="1" w:styleId="GraphicCentre">
    <w:name w:val="~GraphicCentre"/>
    <w:basedOn w:val="GraphicLeft"/>
    <w:qFormat/>
    <w:rsid w:val="005B24B9"/>
    <w:pPr>
      <w:jc w:val="center"/>
    </w:pPr>
  </w:style>
  <w:style w:type="paragraph" w:customStyle="1" w:styleId="GraphicRight">
    <w:name w:val="~GraphicRight"/>
    <w:basedOn w:val="GraphicLeft"/>
    <w:qFormat/>
    <w:rsid w:val="00F273BA"/>
    <w:pPr>
      <w:jc w:val="right"/>
    </w:pPr>
  </w:style>
  <w:style w:type="paragraph" w:customStyle="1" w:styleId="IntroText">
    <w:name w:val="~IntroText"/>
    <w:basedOn w:val="Normal"/>
    <w:next w:val="Normal"/>
    <w:qFormat/>
    <w:rsid w:val="00663115"/>
    <w:rPr>
      <w:sz w:val="24"/>
    </w:rPr>
  </w:style>
  <w:style w:type="paragraph" w:customStyle="1" w:styleId="NumBullet1">
    <w:name w:val="~NumBullet1"/>
    <w:basedOn w:val="Bullet1"/>
    <w:qFormat/>
    <w:rsid w:val="00F273BA"/>
    <w:pPr>
      <w:numPr>
        <w:numId w:val="2"/>
      </w:numPr>
    </w:pPr>
  </w:style>
  <w:style w:type="paragraph" w:customStyle="1" w:styleId="NumBullet2">
    <w:name w:val="~NumBullet2"/>
    <w:basedOn w:val="NumBullet1"/>
    <w:qFormat/>
    <w:rsid w:val="00F273BA"/>
    <w:pPr>
      <w:numPr>
        <w:ilvl w:val="1"/>
      </w:numPr>
    </w:pPr>
  </w:style>
  <w:style w:type="paragraph" w:customStyle="1" w:styleId="NumBullet3">
    <w:name w:val="~NumBullet3"/>
    <w:basedOn w:val="NumBullet2"/>
    <w:qFormat/>
    <w:rsid w:val="00140A64"/>
    <w:pPr>
      <w:numPr>
        <w:ilvl w:val="2"/>
      </w:numPr>
    </w:pPr>
  </w:style>
  <w:style w:type="paragraph" w:customStyle="1" w:styleId="Source">
    <w:name w:val="~Source"/>
    <w:basedOn w:val="Normal"/>
    <w:next w:val="Normal"/>
    <w:qFormat/>
    <w:rsid w:val="00663115"/>
    <w:pPr>
      <w:spacing w:before="60" w:after="120" w:line="240" w:lineRule="auto"/>
    </w:pPr>
    <w:rPr>
      <w:rFonts w:cs="Arial"/>
      <w:sz w:val="16"/>
    </w:rPr>
  </w:style>
  <w:style w:type="paragraph" w:customStyle="1" w:styleId="SourceWide">
    <w:name w:val="~SourceWide"/>
    <w:basedOn w:val="Source"/>
    <w:next w:val="Normal"/>
    <w:qFormat/>
    <w:rsid w:val="00F273BA"/>
    <w:pPr>
      <w:ind w:left="-284" w:hanging="1134"/>
    </w:pPr>
  </w:style>
  <w:style w:type="paragraph" w:customStyle="1" w:styleId="Spacer">
    <w:name w:val="~Spacer"/>
    <w:basedOn w:val="NoSpacing"/>
    <w:qFormat/>
    <w:rsid w:val="00F273BA"/>
    <w:rPr>
      <w:rFonts w:ascii="Arial" w:hAnsi="Arial"/>
      <w:sz w:val="2"/>
    </w:rPr>
  </w:style>
  <w:style w:type="paragraph" w:customStyle="1" w:styleId="TableTextLeft">
    <w:name w:val="~TableTextLeft"/>
    <w:basedOn w:val="Normal"/>
    <w:qFormat/>
    <w:rsid w:val="00BA382A"/>
    <w:pPr>
      <w:shd w:val="clear" w:color="auto" w:fill="FFFFFF"/>
      <w:spacing w:before="40" w:after="40" w:line="240" w:lineRule="auto"/>
      <w:jc w:val="left"/>
    </w:pPr>
    <w:rPr>
      <w:rFonts w:eastAsia="Times New Roman" w:cs="Open Sans"/>
      <w:color w:val="001437" w:themeColor="text2"/>
      <w:szCs w:val="22"/>
      <w:lang w:val="en-GB" w:eastAsia="en-GB"/>
    </w:rPr>
  </w:style>
  <w:style w:type="paragraph" w:customStyle="1" w:styleId="TableBullet1">
    <w:name w:val="~TableBullet1"/>
    <w:basedOn w:val="TableTextLeft"/>
    <w:qFormat/>
    <w:rsid w:val="00B01B4F"/>
    <w:pPr>
      <w:numPr>
        <w:numId w:val="3"/>
      </w:numPr>
      <w:tabs>
        <w:tab w:val="left" w:pos="720"/>
      </w:tabs>
      <w:ind w:left="159" w:hanging="159"/>
    </w:pPr>
    <w:rPr>
      <w:bCs/>
      <w:szCs w:val="18"/>
    </w:rPr>
  </w:style>
  <w:style w:type="paragraph" w:customStyle="1" w:styleId="TableHeadingLeft">
    <w:name w:val="~TableHeadingLeft"/>
    <w:basedOn w:val="TableTextLeft"/>
    <w:qFormat/>
    <w:rsid w:val="00BA382A"/>
    <w:pPr>
      <w:keepNext/>
      <w:spacing w:line="264" w:lineRule="auto"/>
    </w:pPr>
    <w:rPr>
      <w:rFonts w:eastAsiaTheme="majorEastAsia" w:cstheme="majorBidi"/>
      <w:b/>
      <w:bCs/>
      <w:color w:val="00A5E6" w:themeColor="accent2"/>
      <w:szCs w:val="18"/>
    </w:rPr>
  </w:style>
  <w:style w:type="paragraph" w:customStyle="1" w:styleId="TableHeadingCentre">
    <w:name w:val="~TableHeadingCentre"/>
    <w:basedOn w:val="TableHeadingLeft"/>
    <w:qFormat/>
    <w:rsid w:val="00BA382A"/>
    <w:pPr>
      <w:jc w:val="center"/>
    </w:pPr>
  </w:style>
  <w:style w:type="paragraph" w:customStyle="1" w:styleId="TableHeadingRight">
    <w:name w:val="~TableHeadingRight"/>
    <w:basedOn w:val="TableHeadingLeft"/>
    <w:qFormat/>
    <w:rsid w:val="00BA382A"/>
    <w:pPr>
      <w:jc w:val="right"/>
    </w:pPr>
  </w:style>
  <w:style w:type="table" w:customStyle="1" w:styleId="IonTrading">
    <w:name w:val="~IonTrading"/>
    <w:basedOn w:val="TableNormal"/>
    <w:uiPriority w:val="99"/>
    <w:qFormat/>
    <w:rsid w:val="00F273BA"/>
    <w:pPr>
      <w:spacing w:after="0" w:line="240" w:lineRule="auto"/>
    </w:pPr>
    <w:rPr>
      <w:rFonts w:ascii="Source Sans Pro" w:hAnsi="Source Sans Pro"/>
      <w:color w:val="001437"/>
      <w:lang w:val="en-US"/>
    </w:rPr>
    <w:tblPr>
      <w:tblBorders>
        <w:top w:val="single" w:sz="8" w:space="0" w:color="FFFFFF" w:themeColor="background2"/>
        <w:left w:val="single" w:sz="8" w:space="0" w:color="FFFFFF" w:themeColor="background2"/>
        <w:bottom w:val="single" w:sz="8" w:space="0" w:color="FFFFFF" w:themeColor="background2"/>
        <w:right w:val="single" w:sz="8" w:space="0" w:color="FFFFFF" w:themeColor="background2"/>
        <w:insideH w:val="single" w:sz="8" w:space="0" w:color="FFFFFF" w:themeColor="background2"/>
        <w:insideV w:val="single" w:sz="8" w:space="0" w:color="FFFFFF" w:themeColor="background2"/>
      </w:tblBorders>
    </w:tblPr>
    <w:tblStylePr w:type="firstRow">
      <w:rPr>
        <w:rFonts w:ascii="Source Sans Pro SemiBold" w:hAnsi="Source Sans Pro SemiBold"/>
        <w:color w:val="F0E8E1"/>
      </w:rPr>
      <w:tblPr/>
      <w:tcPr>
        <w:tcBorders>
          <w:top w:val="nil"/>
          <w:left w:val="single" w:sz="8" w:space="0" w:color="001437" w:themeColor="text2"/>
          <w:bottom w:val="single" w:sz="8" w:space="0" w:color="001437" w:themeColor="text2"/>
          <w:right w:val="single" w:sz="8" w:space="0" w:color="001437" w:themeColor="text2"/>
          <w:insideH w:val="nil"/>
          <w:insideV w:val="single" w:sz="8" w:space="0" w:color="F2F2F2" w:themeColor="background1" w:themeShade="F2"/>
          <w:tl2br w:val="nil"/>
          <w:tr2bl w:val="nil"/>
        </w:tcBorders>
        <w:shd w:val="clear" w:color="auto" w:fill="001437" w:themeFill="text2"/>
      </w:tcPr>
    </w:tblStylePr>
  </w:style>
  <w:style w:type="paragraph" w:customStyle="1" w:styleId="TableTextCentre">
    <w:name w:val="~TableTextCentre"/>
    <w:basedOn w:val="TableTextLeft"/>
    <w:qFormat/>
    <w:rsid w:val="00BA382A"/>
    <w:pPr>
      <w:jc w:val="center"/>
    </w:pPr>
  </w:style>
  <w:style w:type="paragraph" w:customStyle="1" w:styleId="TableTextRight">
    <w:name w:val="~TableTextRight"/>
    <w:basedOn w:val="TableTextLeft"/>
    <w:qFormat/>
    <w:rsid w:val="00BA382A"/>
    <w:pPr>
      <w:jc w:val="right"/>
    </w:pPr>
  </w:style>
  <w:style w:type="paragraph" w:customStyle="1" w:styleId="TableTotalLeft">
    <w:name w:val="~TableTotalLeft"/>
    <w:basedOn w:val="TableTextLeft"/>
    <w:semiHidden/>
    <w:qFormat/>
    <w:rsid w:val="00BA382A"/>
    <w:rPr>
      <w:b/>
    </w:rPr>
  </w:style>
  <w:style w:type="paragraph" w:customStyle="1" w:styleId="TableTotalCentre">
    <w:name w:val="~TableTotalCentre"/>
    <w:basedOn w:val="TableTotalLeft"/>
    <w:semiHidden/>
    <w:qFormat/>
    <w:rsid w:val="00BA382A"/>
    <w:pPr>
      <w:framePr w:wrap="around" w:vAnchor="page" w:hAnchor="margin" w:y="1135"/>
      <w:suppressOverlap/>
      <w:jc w:val="center"/>
    </w:pPr>
  </w:style>
  <w:style w:type="paragraph" w:customStyle="1" w:styleId="TableTotalRight">
    <w:name w:val="~TableTotalRight"/>
    <w:basedOn w:val="TableTotalLeft"/>
    <w:semiHidden/>
    <w:qFormat/>
    <w:rsid w:val="00BA382A"/>
    <w:pPr>
      <w:framePr w:wrap="around" w:vAnchor="page" w:hAnchor="margin" w:y="1135"/>
      <w:suppressOverlap/>
      <w:jc w:val="right"/>
    </w:pPr>
  </w:style>
  <w:style w:type="paragraph" w:styleId="Footer">
    <w:name w:val="footer"/>
    <w:aliases w:val="~Footer"/>
    <w:basedOn w:val="NoSpacing"/>
    <w:link w:val="FooterChar"/>
    <w:uiPriority w:val="99"/>
    <w:rsid w:val="00F273BA"/>
    <w:rPr>
      <w:sz w:val="18"/>
    </w:rPr>
  </w:style>
  <w:style w:type="character" w:customStyle="1" w:styleId="FooterChar">
    <w:name w:val="Footer Char"/>
    <w:aliases w:val="~Footer Char"/>
    <w:basedOn w:val="DefaultParagraphFont"/>
    <w:link w:val="Footer"/>
    <w:uiPriority w:val="99"/>
    <w:rsid w:val="00F273BA"/>
    <w:rPr>
      <w:sz w:val="18"/>
      <w:lang w:val="en-US"/>
    </w:rPr>
  </w:style>
  <w:style w:type="character" w:styleId="FootnoteReference">
    <w:name w:val="footnote reference"/>
    <w:basedOn w:val="DefaultParagraphFont"/>
    <w:rsid w:val="00F273BA"/>
    <w:rPr>
      <w:rFonts w:asciiTheme="minorHAnsi" w:hAnsiTheme="minorHAnsi"/>
      <w:vertAlign w:val="superscript"/>
      <w:lang w:val="en-US"/>
    </w:rPr>
  </w:style>
  <w:style w:type="paragraph" w:styleId="FootnoteText">
    <w:name w:val="footnote text"/>
    <w:aliases w:val="~FootnoteText"/>
    <w:basedOn w:val="NoSpacing"/>
    <w:link w:val="FootnoteTextChar"/>
    <w:rsid w:val="00F273BA"/>
    <w:pPr>
      <w:ind w:left="284" w:hanging="284"/>
    </w:pPr>
    <w:rPr>
      <w:rFonts w:ascii="Source Sans Pro" w:hAnsi="Source Sans Pro"/>
      <w:color w:val="001437"/>
      <w:sz w:val="18"/>
    </w:rPr>
  </w:style>
  <w:style w:type="character" w:customStyle="1" w:styleId="FootnoteTextChar">
    <w:name w:val="Footnote Text Char"/>
    <w:aliases w:val="~FootnoteText Char"/>
    <w:basedOn w:val="DefaultParagraphFont"/>
    <w:link w:val="FootnoteText"/>
    <w:rsid w:val="00F273BA"/>
    <w:rPr>
      <w:rFonts w:ascii="Source Sans Pro" w:hAnsi="Source Sans Pro"/>
      <w:color w:val="001437"/>
      <w:sz w:val="18"/>
      <w:lang w:val="en-US"/>
    </w:rPr>
  </w:style>
  <w:style w:type="paragraph" w:styleId="Header">
    <w:name w:val="header"/>
    <w:aliases w:val="~Header"/>
    <w:basedOn w:val="NoSpacing"/>
    <w:link w:val="HeaderChar"/>
    <w:uiPriority w:val="99"/>
    <w:rsid w:val="00D411E6"/>
    <w:pPr>
      <w:spacing w:before="20"/>
    </w:pPr>
    <w:rPr>
      <w:rFonts w:ascii="Source Sans Pro" w:hAnsi="Source Sans Pro"/>
      <w:color w:val="001437" w:themeColor="text2"/>
      <w:sz w:val="14"/>
    </w:rPr>
  </w:style>
  <w:style w:type="character" w:customStyle="1" w:styleId="HeaderChar">
    <w:name w:val="Header Char"/>
    <w:aliases w:val="~Header Char"/>
    <w:basedOn w:val="DefaultParagraphFont"/>
    <w:link w:val="Header"/>
    <w:uiPriority w:val="99"/>
    <w:rsid w:val="00D411E6"/>
    <w:rPr>
      <w:rFonts w:ascii="Source Sans Pro" w:hAnsi="Source Sans Pro"/>
      <w:color w:val="001437" w:themeColor="text2"/>
      <w:sz w:val="14"/>
      <w:lang w:val="en-US"/>
    </w:rPr>
  </w:style>
  <w:style w:type="character" w:customStyle="1" w:styleId="Heading1Char">
    <w:name w:val="Heading 1 Char"/>
    <w:aliases w:val="~SectionHeading Char"/>
    <w:basedOn w:val="DefaultParagraphFont"/>
    <w:link w:val="Heading1"/>
    <w:uiPriority w:val="9"/>
    <w:rsid w:val="00103E88"/>
    <w:rPr>
      <w:rFonts w:ascii="Source Sans Pro" w:eastAsiaTheme="majorEastAsia" w:hAnsi="Source Sans Pro" w:cstheme="majorBidi"/>
      <w:color w:val="00A5E6" w:themeColor="accent2"/>
      <w:sz w:val="52"/>
      <w:szCs w:val="48"/>
      <w:lang w:val="en-US"/>
    </w:rPr>
  </w:style>
  <w:style w:type="character" w:customStyle="1" w:styleId="Heading2Char">
    <w:name w:val="Heading 2 Char"/>
    <w:aliases w:val="~SubHeading Char"/>
    <w:basedOn w:val="DefaultParagraphFont"/>
    <w:link w:val="Heading2"/>
    <w:uiPriority w:val="9"/>
    <w:rsid w:val="00361227"/>
    <w:rPr>
      <w:rFonts w:ascii="Source Sans Pro" w:eastAsiaTheme="majorEastAsia" w:hAnsi="Source Sans Pro" w:cstheme="majorBidi"/>
      <w:sz w:val="40"/>
      <w:szCs w:val="40"/>
      <w:lang w:val="en-US"/>
    </w:rPr>
  </w:style>
  <w:style w:type="character" w:customStyle="1" w:styleId="Heading3Char">
    <w:name w:val="Heading 3 Char"/>
    <w:aliases w:val="~MinorSubHeading Char"/>
    <w:basedOn w:val="DefaultParagraphFont"/>
    <w:link w:val="Heading3"/>
    <w:uiPriority w:val="9"/>
    <w:rsid w:val="00F273BA"/>
    <w:rPr>
      <w:rFonts w:ascii="Source Sans Pro SemiBold" w:eastAsiaTheme="majorEastAsia" w:hAnsi="Source Sans Pro SemiBold" w:cstheme="majorBidi"/>
      <w:sz w:val="32"/>
      <w:szCs w:val="40"/>
      <w:lang w:val="en-US"/>
    </w:rPr>
  </w:style>
  <w:style w:type="character" w:customStyle="1" w:styleId="Heading4Char">
    <w:name w:val="Heading 4 Char"/>
    <w:aliases w:val="~Level4Heading Char"/>
    <w:basedOn w:val="DefaultParagraphFont"/>
    <w:link w:val="Heading4"/>
    <w:uiPriority w:val="9"/>
    <w:rsid w:val="00707671"/>
    <w:rPr>
      <w:rFonts w:ascii="Arial" w:eastAsiaTheme="majorEastAsia" w:hAnsi="Arial" w:cstheme="majorBidi"/>
      <w:i/>
      <w:sz w:val="28"/>
      <w:szCs w:val="40"/>
      <w:lang w:val="en-US"/>
    </w:rPr>
  </w:style>
  <w:style w:type="paragraph" w:styleId="TOC1">
    <w:name w:val="toc 1"/>
    <w:aliases w:val="~SectionHeadings"/>
    <w:basedOn w:val="NoSpacing"/>
    <w:next w:val="Normal"/>
    <w:uiPriority w:val="39"/>
    <w:rsid w:val="008862E1"/>
    <w:pPr>
      <w:tabs>
        <w:tab w:val="right" w:leader="dot" w:pos="8448"/>
      </w:tabs>
      <w:spacing w:before="180" w:after="60"/>
      <w:ind w:right="624"/>
    </w:pPr>
    <w:rPr>
      <w:rFonts w:ascii="Source Sans Pro" w:hAnsi="Source Sans Pro"/>
      <w:noProof/>
      <w:color w:val="00A5E6" w:themeColor="accent2"/>
    </w:rPr>
  </w:style>
  <w:style w:type="paragraph" w:styleId="TOC2">
    <w:name w:val="toc 2"/>
    <w:aliases w:val="~SubHeadings"/>
    <w:basedOn w:val="TOC1"/>
    <w:next w:val="Normal"/>
    <w:uiPriority w:val="39"/>
    <w:rsid w:val="00A87CBB"/>
    <w:pPr>
      <w:spacing w:before="0"/>
      <w:ind w:left="340"/>
    </w:pPr>
    <w:rPr>
      <w:color w:val="001437" w:themeColor="text2"/>
    </w:rPr>
  </w:style>
  <w:style w:type="paragraph" w:styleId="TOC3">
    <w:name w:val="toc 3"/>
    <w:aliases w:val="~MinorSubheadings"/>
    <w:basedOn w:val="TOC2"/>
    <w:next w:val="Normal"/>
    <w:uiPriority w:val="39"/>
    <w:rsid w:val="00A87CBB"/>
    <w:pPr>
      <w:ind w:left="964"/>
    </w:pPr>
  </w:style>
  <w:style w:type="paragraph" w:styleId="TOC4">
    <w:name w:val="toc 4"/>
    <w:aliases w:val="~FourthHeadLevel"/>
    <w:basedOn w:val="TOC3"/>
    <w:next w:val="Normal"/>
    <w:uiPriority w:val="39"/>
    <w:rsid w:val="00F35A84"/>
    <w:pPr>
      <w:tabs>
        <w:tab w:val="left" w:pos="2098"/>
      </w:tabs>
      <w:ind w:left="2098" w:hanging="794"/>
    </w:pPr>
  </w:style>
  <w:style w:type="paragraph" w:styleId="TOC5">
    <w:name w:val="toc 5"/>
    <w:aliases w:val="~ExecSumHeading"/>
    <w:basedOn w:val="TOC1"/>
    <w:next w:val="Normal"/>
    <w:uiPriority w:val="39"/>
    <w:rsid w:val="00F35A84"/>
    <w:pPr>
      <w:spacing w:before="0"/>
    </w:pPr>
  </w:style>
  <w:style w:type="paragraph" w:styleId="TOC6">
    <w:name w:val="toc 6"/>
    <w:aliases w:val="~AppDivider"/>
    <w:basedOn w:val="TOC1"/>
    <w:next w:val="Normal"/>
    <w:uiPriority w:val="39"/>
    <w:rsid w:val="00F35A84"/>
    <w:pPr>
      <w:tabs>
        <w:tab w:val="right" w:pos="9214"/>
      </w:tabs>
      <w:spacing w:before="240" w:after="120"/>
    </w:pPr>
    <w:rPr>
      <w:color w:val="7A7B7E"/>
      <w:sz w:val="28"/>
    </w:rPr>
  </w:style>
  <w:style w:type="paragraph" w:styleId="TOC7">
    <w:name w:val="toc 7"/>
    <w:aliases w:val="~AppHeadings"/>
    <w:basedOn w:val="TOC1"/>
    <w:next w:val="Normal"/>
    <w:uiPriority w:val="39"/>
    <w:rsid w:val="00F35A84"/>
    <w:pPr>
      <w:spacing w:before="60"/>
    </w:pPr>
  </w:style>
  <w:style w:type="paragraph" w:styleId="TOC8">
    <w:name w:val="toc 8"/>
    <w:aliases w:val="~AppSubHeadings"/>
    <w:basedOn w:val="TOC2"/>
    <w:next w:val="Normal"/>
    <w:uiPriority w:val="39"/>
    <w:rsid w:val="00F35A84"/>
  </w:style>
  <w:style w:type="character" w:customStyle="1" w:styleId="CaptionChar">
    <w:name w:val="Caption Char"/>
    <w:aliases w:val="~Caption Char"/>
    <w:basedOn w:val="DefaultParagraphFont"/>
    <w:link w:val="Caption"/>
    <w:rsid w:val="00F273BA"/>
    <w:rPr>
      <w:rFonts w:ascii="Source Sans Pro SemiBold" w:hAnsi="Source Sans Pro SemiBold" w:cs="Arial"/>
      <w:sz w:val="18"/>
      <w:lang w:val="en-US"/>
    </w:rPr>
  </w:style>
  <w:style w:type="paragraph" w:styleId="ListParagraph">
    <w:name w:val="List Paragraph"/>
    <w:basedOn w:val="Normal"/>
    <w:uiPriority w:val="34"/>
    <w:semiHidden/>
    <w:rsid w:val="00F273B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273BA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73BA"/>
    <w:rPr>
      <w:rFonts w:ascii="Tahoma" w:hAnsi="Tahoma" w:cs="Tahoma"/>
      <w:sz w:val="16"/>
      <w:szCs w:val="16"/>
      <w:lang w:val="en-US"/>
    </w:rPr>
  </w:style>
  <w:style w:type="paragraph" w:customStyle="1" w:styleId="KeyMsgBoxText">
    <w:name w:val="~KeyMsgBoxText"/>
    <w:basedOn w:val="Normal"/>
    <w:qFormat/>
    <w:rsid w:val="00F273BA"/>
    <w:pPr>
      <w:spacing w:before="0" w:after="120"/>
    </w:pPr>
  </w:style>
  <w:style w:type="paragraph" w:customStyle="1" w:styleId="KeyMsgBoxHead">
    <w:name w:val="~KeyMsgBoxHead"/>
    <w:basedOn w:val="KeyMsgBoxText"/>
    <w:qFormat/>
    <w:rsid w:val="00024547"/>
    <w:pPr>
      <w:keepNext/>
      <w:spacing w:before="120" w:after="60" w:line="240" w:lineRule="auto"/>
    </w:pPr>
    <w:rPr>
      <w:color w:val="00A5E6" w:themeColor="accent2"/>
      <w:sz w:val="24"/>
    </w:rPr>
  </w:style>
  <w:style w:type="paragraph" w:customStyle="1" w:styleId="QuoteBoxText">
    <w:name w:val="~QuoteBoxText"/>
    <w:basedOn w:val="Normal"/>
    <w:qFormat/>
    <w:rsid w:val="00F273BA"/>
    <w:pPr>
      <w:keepNext/>
      <w:spacing w:before="0"/>
    </w:pPr>
  </w:style>
  <w:style w:type="table" w:customStyle="1" w:styleId="TableNormal0">
    <w:name w:val="~TableNormal"/>
    <w:basedOn w:val="TableNormal"/>
    <w:semiHidden/>
    <w:rsid w:val="00BA382A"/>
    <w:pPr>
      <w:spacing w:after="0" w:line="240" w:lineRule="auto"/>
    </w:pPr>
    <w:rPr>
      <w:lang w:val="en-US"/>
    </w:rPr>
    <w:tblPr/>
  </w:style>
  <w:style w:type="paragraph" w:styleId="TOCHeading">
    <w:name w:val="TOC Heading"/>
    <w:basedOn w:val="Heading1"/>
    <w:next w:val="Normal"/>
    <w:uiPriority w:val="39"/>
    <w:semiHidden/>
    <w:qFormat/>
    <w:rsid w:val="00F273BA"/>
    <w:pPr>
      <w:keepLines/>
      <w:spacing w:before="480" w:after="0" w:line="264" w:lineRule="auto"/>
      <w:jc w:val="both"/>
      <w:outlineLvl w:val="9"/>
    </w:pPr>
    <w:rPr>
      <w:bCs/>
      <w:color w:val="auto"/>
      <w:sz w:val="28"/>
      <w:szCs w:val="28"/>
    </w:rPr>
  </w:style>
  <w:style w:type="character" w:customStyle="1" w:styleId="Heading5Char">
    <w:name w:val="Heading 5 Char"/>
    <w:aliases w:val="~Level5Heading Char"/>
    <w:basedOn w:val="DefaultParagraphFont"/>
    <w:link w:val="Heading5"/>
    <w:uiPriority w:val="9"/>
    <w:rsid w:val="00F273BA"/>
    <w:rPr>
      <w:rFonts w:ascii="Georgia" w:eastAsiaTheme="majorEastAsia" w:hAnsi="Georgia" w:cstheme="majorBidi"/>
      <w:i/>
      <w:sz w:val="24"/>
      <w:szCs w:val="40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3BA"/>
    <w:rPr>
      <w:rFonts w:asciiTheme="majorHAnsi" w:eastAsiaTheme="majorEastAsia" w:hAnsiTheme="majorHAnsi" w:cstheme="majorBidi"/>
      <w:i/>
      <w:iCs/>
      <w:color w:val="auto"/>
      <w:sz w:val="22"/>
      <w:lang w:val="en-US"/>
    </w:rPr>
  </w:style>
  <w:style w:type="character" w:styleId="Hyperlink">
    <w:name w:val="Hyperlink"/>
    <w:aliases w:val="~HyperLink"/>
    <w:basedOn w:val="DefaultParagraphFont"/>
    <w:uiPriority w:val="99"/>
    <w:unhideWhenUsed/>
    <w:rsid w:val="004505DF"/>
    <w:rPr>
      <w:rFonts w:ascii="Source Sans Pro" w:hAnsi="Source Sans Pro"/>
      <w:color w:val="00A5E6" w:themeColor="accent2"/>
      <w:u w:val="single"/>
      <w:lang w:val="en-US"/>
    </w:rPr>
  </w:style>
  <w:style w:type="paragraph" w:customStyle="1" w:styleId="Hidden">
    <w:name w:val="~Hidden"/>
    <w:basedOn w:val="NoSpacing"/>
    <w:qFormat/>
    <w:rsid w:val="00F273BA"/>
    <w:pPr>
      <w:framePr w:wrap="around" w:vAnchor="page" w:hAnchor="page" w:xAlign="right" w:yAlign="bottom"/>
    </w:pPr>
    <w:rPr>
      <w:color w:val="C00000"/>
    </w:rPr>
  </w:style>
  <w:style w:type="character" w:styleId="PlaceholderText">
    <w:name w:val="Placeholder Text"/>
    <w:basedOn w:val="DefaultParagraphFont"/>
    <w:uiPriority w:val="99"/>
    <w:semiHidden/>
    <w:rsid w:val="00F273BA"/>
    <w:rPr>
      <w:color w:val="808080"/>
      <w:lang w:val="en-US"/>
    </w:rPr>
  </w:style>
  <w:style w:type="table" w:customStyle="1" w:styleId="TableClear">
    <w:name w:val="~TableClear"/>
    <w:basedOn w:val="TableNormal"/>
    <w:uiPriority w:val="99"/>
    <w:rsid w:val="00BA382A"/>
    <w:pPr>
      <w:spacing w:after="0" w:line="240" w:lineRule="auto"/>
    </w:pPr>
    <w:rPr>
      <w:lang w:val="en-US"/>
    </w:rPr>
    <w:tblPr/>
  </w:style>
  <w:style w:type="table" w:styleId="MediumShading2-Accent1">
    <w:name w:val="Medium Shading 2 Accent 1"/>
    <w:basedOn w:val="TableNormal"/>
    <w:uiPriority w:val="64"/>
    <w:rsid w:val="00F273BA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7AC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7AC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7AC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customStyle="1" w:styleId="Heading7Char">
    <w:name w:val="Heading 7 Char"/>
    <w:basedOn w:val="DefaultParagraphFont"/>
    <w:link w:val="Heading7"/>
    <w:uiPriority w:val="9"/>
    <w:semiHidden/>
    <w:rsid w:val="00D321AF"/>
    <w:rPr>
      <w:rFonts w:asciiTheme="majorHAnsi" w:eastAsiaTheme="majorEastAsia" w:hAnsiTheme="majorHAnsi" w:cstheme="majorBidi"/>
      <w:i/>
      <w:iCs/>
      <w:color w:val="00A5E6" w:themeColor="accent2"/>
      <w:sz w:val="22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1AF"/>
    <w:rPr>
      <w:rFonts w:asciiTheme="majorHAnsi" w:eastAsiaTheme="majorEastAsia" w:hAnsiTheme="majorHAnsi" w:cstheme="majorBidi"/>
      <w:color w:val="00A5E6" w:themeColor="accent2"/>
      <w:sz w:val="22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1AF"/>
    <w:rPr>
      <w:rFonts w:asciiTheme="majorHAnsi" w:eastAsiaTheme="majorEastAsia" w:hAnsiTheme="majorHAnsi" w:cstheme="majorBidi"/>
      <w:i/>
      <w:iCs/>
      <w:color w:val="00A5E6" w:themeColor="accent2"/>
      <w:sz w:val="22"/>
      <w:lang w:val="en-US"/>
    </w:rPr>
  </w:style>
  <w:style w:type="character" w:customStyle="1" w:styleId="NoSpacingChar">
    <w:name w:val="No Spacing Char"/>
    <w:aliases w:val="~BaseStyle Char"/>
    <w:basedOn w:val="DefaultParagraphFont"/>
    <w:link w:val="NoSpacing"/>
    <w:uiPriority w:val="1"/>
    <w:rsid w:val="00F273BA"/>
    <w:rPr>
      <w:lang w:val="en-US"/>
    </w:rPr>
  </w:style>
  <w:style w:type="paragraph" w:customStyle="1" w:styleId="BodyTextNum">
    <w:name w:val="~BodyTextNum"/>
    <w:basedOn w:val="Normal"/>
    <w:qFormat/>
    <w:rsid w:val="00F273BA"/>
    <w:pPr>
      <w:tabs>
        <w:tab w:val="left" w:pos="284"/>
      </w:tabs>
      <w:ind w:left="284" w:hanging="284"/>
    </w:pPr>
  </w:style>
  <w:style w:type="paragraph" w:styleId="TOC9">
    <w:name w:val="toc 9"/>
    <w:basedOn w:val="Normal"/>
    <w:next w:val="Normal"/>
    <w:uiPriority w:val="39"/>
    <w:rsid w:val="00F35A84"/>
    <w:pPr>
      <w:spacing w:after="100"/>
      <w:ind w:left="1600"/>
    </w:pPr>
    <w:rPr>
      <w:color w:val="auto"/>
    </w:rPr>
  </w:style>
  <w:style w:type="character" w:styleId="CommentReference">
    <w:name w:val="annotation reference"/>
    <w:basedOn w:val="DefaultParagraphFont"/>
    <w:uiPriority w:val="99"/>
    <w:semiHidden/>
    <w:unhideWhenUsed/>
    <w:rsid w:val="00F273BA"/>
    <w:rPr>
      <w:sz w:val="16"/>
      <w:szCs w:val="16"/>
      <w:lang w:val="en-US"/>
    </w:rPr>
  </w:style>
  <w:style w:type="paragraph" w:styleId="CommentText">
    <w:name w:val="annotation text"/>
    <w:basedOn w:val="Normal"/>
    <w:link w:val="CommentTextChar"/>
    <w:uiPriority w:val="99"/>
    <w:unhideWhenUsed/>
    <w:rsid w:val="00F273BA"/>
    <w:pPr>
      <w:spacing w:line="240" w:lineRule="auto"/>
    </w:pPr>
    <w:rPr>
      <w:color w:val="auto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273BA"/>
    <w:rPr>
      <w:rFonts w:ascii="Source Sans Pro" w:hAnsi="Source Sans Pro"/>
      <w:color w:val="auto"/>
      <w:sz w:val="22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273B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273BA"/>
    <w:rPr>
      <w:rFonts w:ascii="Source Sans Pro" w:hAnsi="Source Sans Pro"/>
      <w:b/>
      <w:bCs/>
      <w:color w:val="auto"/>
      <w:sz w:val="22"/>
      <w:lang w:val="en-US"/>
    </w:rPr>
  </w:style>
  <w:style w:type="paragraph" w:customStyle="1" w:styleId="TableTitleLeft">
    <w:name w:val="~TableTitleLeft"/>
    <w:basedOn w:val="TableTextLeft"/>
    <w:semiHidden/>
    <w:qFormat/>
    <w:rsid w:val="00BA382A"/>
    <w:rPr>
      <w:b/>
      <w:color w:val="FFFFFF" w:themeColor="background1"/>
      <w:szCs w:val="26"/>
    </w:rPr>
  </w:style>
  <w:style w:type="paragraph" w:styleId="Revision">
    <w:name w:val="Revision"/>
    <w:hidden/>
    <w:uiPriority w:val="99"/>
    <w:semiHidden/>
    <w:rsid w:val="00B9779C"/>
    <w:pPr>
      <w:spacing w:after="0" w:line="240" w:lineRule="auto"/>
    </w:pPr>
    <w:rPr>
      <w:lang w:val="en-US"/>
    </w:rPr>
  </w:style>
  <w:style w:type="character" w:styleId="FollowedHyperlink">
    <w:name w:val="FollowedHyperlink"/>
    <w:aliases w:val="~FollowedHyperlink"/>
    <w:basedOn w:val="DefaultParagraphFont"/>
    <w:uiPriority w:val="99"/>
    <w:rsid w:val="006B746B"/>
    <w:rPr>
      <w:rFonts w:ascii="Source Sans Pro" w:hAnsi="Source Sans Pro"/>
      <w:color w:val="AFAFB4" w:themeColor="accent4"/>
      <w:u w:val="single"/>
      <w:lang w:val="en-US"/>
    </w:rPr>
  </w:style>
  <w:style w:type="paragraph" w:customStyle="1" w:styleId="QuoteBoxSource">
    <w:name w:val="~QuoteBoxSource"/>
    <w:basedOn w:val="QuoteBoxText"/>
    <w:qFormat/>
    <w:rsid w:val="00F273BA"/>
    <w:pPr>
      <w:spacing w:after="120"/>
    </w:pPr>
    <w:rPr>
      <w:sz w:val="18"/>
    </w:rPr>
  </w:style>
  <w:style w:type="paragraph" w:customStyle="1" w:styleId="SecHeader">
    <w:name w:val="~SecHeader"/>
    <w:basedOn w:val="AppendixDivider"/>
    <w:next w:val="Normal"/>
    <w:rsid w:val="00103E88"/>
    <w:pPr>
      <w:ind w:left="0"/>
      <w:outlineLvl w:val="9"/>
    </w:pPr>
    <w:rPr>
      <w:sz w:val="52"/>
    </w:rPr>
  </w:style>
  <w:style w:type="paragraph" w:customStyle="1" w:styleId="Disclaimer">
    <w:name w:val="~Disclaimer"/>
    <w:basedOn w:val="Normal"/>
    <w:rsid w:val="00DE2749"/>
  </w:style>
  <w:style w:type="paragraph" w:customStyle="1" w:styleId="DraftRef">
    <w:name w:val="~DraftRef"/>
    <w:basedOn w:val="Draft"/>
    <w:rsid w:val="00F273BA"/>
    <w:rPr>
      <w:caps w:val="0"/>
      <w:sz w:val="48"/>
    </w:rPr>
  </w:style>
  <w:style w:type="paragraph" w:styleId="TableofFigures">
    <w:name w:val="table of figures"/>
    <w:basedOn w:val="Normal"/>
    <w:next w:val="Normal"/>
    <w:uiPriority w:val="99"/>
    <w:unhideWhenUsed/>
    <w:rsid w:val="00C377BD"/>
    <w:pPr>
      <w:tabs>
        <w:tab w:val="left" w:pos="1134"/>
        <w:tab w:val="left" w:pos="1560"/>
        <w:tab w:val="right" w:leader="dot" w:pos="8448"/>
      </w:tabs>
      <w:spacing w:before="60" w:after="60"/>
      <w:ind w:left="1134" w:right="624" w:hanging="1134"/>
    </w:pPr>
    <w:rPr>
      <w:rFonts w:eastAsiaTheme="minorHAnsi"/>
      <w:noProof/>
      <w:sz w:val="20"/>
    </w:rPr>
  </w:style>
  <w:style w:type="paragraph" w:customStyle="1" w:styleId="DocIssue">
    <w:name w:val="~DocIssue"/>
    <w:basedOn w:val="NoSpacing"/>
    <w:rsid w:val="00137A83"/>
    <w:pPr>
      <w:framePr w:wrap="around" w:vAnchor="page" w:hAnchor="page" w:x="852" w:y="10491"/>
      <w:spacing w:line="288" w:lineRule="auto"/>
      <w:contextualSpacing/>
    </w:pPr>
    <w:rPr>
      <w:rFonts w:ascii="Source Sans Pro" w:hAnsi="Source Sans Pro"/>
      <w:color w:val="FFFFFF" w:themeColor="background1"/>
    </w:rPr>
  </w:style>
  <w:style w:type="paragraph" w:customStyle="1" w:styleId="DocVersion">
    <w:name w:val="~DocVersion"/>
    <w:basedOn w:val="NoSpacing"/>
    <w:rsid w:val="003A4310"/>
    <w:pPr>
      <w:spacing w:line="288" w:lineRule="auto"/>
    </w:pPr>
    <w:rPr>
      <w:rFonts w:ascii="Source Sans Pro" w:hAnsi="Source Sans Pro"/>
      <w:color w:val="FFFFFF" w:themeColor="background1"/>
    </w:rPr>
  </w:style>
  <w:style w:type="paragraph" w:customStyle="1" w:styleId="Bullet4">
    <w:name w:val="~Bullet4"/>
    <w:basedOn w:val="Bullet3"/>
    <w:qFormat/>
    <w:rsid w:val="00955B0A"/>
    <w:pPr>
      <w:numPr>
        <w:numId w:val="33"/>
      </w:numPr>
      <w:ind w:left="1361" w:hanging="340"/>
    </w:pPr>
  </w:style>
  <w:style w:type="paragraph" w:customStyle="1" w:styleId="Bullet5">
    <w:name w:val="~Bullet5"/>
    <w:basedOn w:val="Bullet4"/>
    <w:qFormat/>
    <w:rsid w:val="00955B0A"/>
    <w:pPr>
      <w:numPr>
        <w:numId w:val="34"/>
      </w:numPr>
      <w:ind w:left="1701" w:hanging="340"/>
    </w:pPr>
  </w:style>
  <w:style w:type="paragraph" w:customStyle="1" w:styleId="IndentText1">
    <w:name w:val="~IndentText1"/>
    <w:basedOn w:val="Normal"/>
    <w:rsid w:val="00F273BA"/>
    <w:pPr>
      <w:spacing w:before="60" w:after="60"/>
      <w:ind w:left="340"/>
    </w:pPr>
  </w:style>
  <w:style w:type="paragraph" w:customStyle="1" w:styleId="IndentText2">
    <w:name w:val="~IndentText2"/>
    <w:basedOn w:val="IndentText1"/>
    <w:qFormat/>
    <w:rsid w:val="00F273BA"/>
    <w:pPr>
      <w:ind w:left="680"/>
    </w:pPr>
  </w:style>
  <w:style w:type="paragraph" w:customStyle="1" w:styleId="IndentText3">
    <w:name w:val="~IndentText3"/>
    <w:basedOn w:val="IndentText2"/>
    <w:qFormat/>
    <w:rsid w:val="00F273BA"/>
    <w:pPr>
      <w:ind w:left="1021"/>
    </w:pPr>
  </w:style>
  <w:style w:type="paragraph" w:customStyle="1" w:styleId="IndentText4">
    <w:name w:val="~IndentText4"/>
    <w:basedOn w:val="IndentText3"/>
    <w:qFormat/>
    <w:rsid w:val="00F273BA"/>
    <w:pPr>
      <w:ind w:left="1361"/>
    </w:pPr>
  </w:style>
  <w:style w:type="paragraph" w:customStyle="1" w:styleId="IndentText5">
    <w:name w:val="~IndentText5"/>
    <w:basedOn w:val="IndentText4"/>
    <w:qFormat/>
    <w:rsid w:val="00F273BA"/>
    <w:pPr>
      <w:ind w:left="1701"/>
    </w:pPr>
  </w:style>
  <w:style w:type="paragraph" w:customStyle="1" w:styleId="DocProductName">
    <w:name w:val="~DocProductName"/>
    <w:basedOn w:val="DocTitle"/>
    <w:rsid w:val="00A8435F"/>
    <w:pPr>
      <w:framePr w:wrap="around"/>
    </w:pPr>
  </w:style>
  <w:style w:type="paragraph" w:customStyle="1" w:styleId="NumBullet4">
    <w:name w:val="~NumBullet4"/>
    <w:basedOn w:val="NumBullet3"/>
    <w:qFormat/>
    <w:rsid w:val="00140A64"/>
    <w:pPr>
      <w:numPr>
        <w:ilvl w:val="3"/>
      </w:numPr>
    </w:pPr>
  </w:style>
  <w:style w:type="paragraph" w:customStyle="1" w:styleId="NumBullet5">
    <w:name w:val="~NumBullet5"/>
    <w:basedOn w:val="NumBullet4"/>
    <w:qFormat/>
    <w:rsid w:val="00140A64"/>
    <w:pPr>
      <w:numPr>
        <w:ilvl w:val="4"/>
      </w:numPr>
    </w:pPr>
  </w:style>
  <w:style w:type="character" w:customStyle="1" w:styleId="CodeBlack">
    <w:name w:val="~Code Black"/>
    <w:basedOn w:val="DefaultParagraphFont"/>
    <w:uiPriority w:val="1"/>
    <w:qFormat/>
    <w:rsid w:val="006B746B"/>
    <w:rPr>
      <w:rFonts w:ascii="Courier New" w:hAnsi="Courier New"/>
      <w:color w:val="001437" w:themeColor="text1"/>
      <w:sz w:val="20"/>
      <w:lang w:val="en-US"/>
    </w:rPr>
  </w:style>
  <w:style w:type="character" w:customStyle="1" w:styleId="CodeBlue">
    <w:name w:val="~Code Blue"/>
    <w:basedOn w:val="DefaultParagraphFont"/>
    <w:uiPriority w:val="1"/>
    <w:qFormat/>
    <w:rsid w:val="00663115"/>
    <w:rPr>
      <w:rFonts w:ascii="Courier New" w:hAnsi="Courier New"/>
      <w:color w:val="00AFE6"/>
      <w:sz w:val="20"/>
      <w:lang w:val="en-US"/>
    </w:rPr>
  </w:style>
  <w:style w:type="character" w:customStyle="1" w:styleId="CodeRed">
    <w:name w:val="~Code Red"/>
    <w:basedOn w:val="DefaultParagraphFont"/>
    <w:uiPriority w:val="1"/>
    <w:qFormat/>
    <w:rsid w:val="00707671"/>
    <w:rPr>
      <w:rFonts w:ascii="Courier New" w:hAnsi="Courier New"/>
      <w:color w:val="D74641"/>
      <w:sz w:val="20"/>
      <w:lang w:val="en-US"/>
    </w:rPr>
  </w:style>
  <w:style w:type="character" w:customStyle="1" w:styleId="CodeGreen">
    <w:name w:val="~Code Green"/>
    <w:basedOn w:val="DefaultParagraphFont"/>
    <w:uiPriority w:val="1"/>
    <w:qFormat/>
    <w:rsid w:val="00663115"/>
    <w:rPr>
      <w:rFonts w:ascii="Courier New" w:hAnsi="Courier New"/>
      <w:color w:val="00AF96"/>
      <w:sz w:val="20"/>
      <w:lang w:val="en-US"/>
    </w:rPr>
  </w:style>
  <w:style w:type="paragraph" w:customStyle="1" w:styleId="IconLeft">
    <w:name w:val="~IconLeft"/>
    <w:basedOn w:val="GraphicLeft"/>
    <w:qFormat/>
    <w:rsid w:val="00F273BA"/>
    <w:pPr>
      <w:spacing w:after="120" w:line="288" w:lineRule="auto"/>
    </w:pPr>
  </w:style>
  <w:style w:type="paragraph" w:customStyle="1" w:styleId="IconBoxText">
    <w:name w:val="~IconBoxText"/>
    <w:basedOn w:val="KeyMsgBoxText"/>
    <w:qFormat/>
    <w:rsid w:val="00F273BA"/>
    <w:pPr>
      <w:spacing w:before="120"/>
    </w:pPr>
  </w:style>
  <w:style w:type="paragraph" w:customStyle="1" w:styleId="DocIncidentDate">
    <w:name w:val="~DocIncidentDate"/>
    <w:basedOn w:val="Normal"/>
    <w:rsid w:val="00770C11"/>
    <w:pPr>
      <w:framePr w:wrap="around" w:vAnchor="page" w:hAnchor="page" w:x="852" w:y="10491"/>
      <w:spacing w:before="0" w:line="288" w:lineRule="auto"/>
    </w:pPr>
    <w:rPr>
      <w:color w:val="FFFFFF" w:themeColor="background1"/>
      <w:sz w:val="20"/>
    </w:rPr>
  </w:style>
  <w:style w:type="paragraph" w:customStyle="1" w:styleId="TableBullet2">
    <w:name w:val="~TableBullet2"/>
    <w:basedOn w:val="TableBullet1"/>
    <w:qFormat/>
    <w:rsid w:val="00B01B4F"/>
    <w:pPr>
      <w:numPr>
        <w:numId w:val="4"/>
      </w:numPr>
      <w:ind w:left="329" w:hanging="170"/>
    </w:pPr>
  </w:style>
  <w:style w:type="paragraph" w:customStyle="1" w:styleId="TableBullet3">
    <w:name w:val="~TableBullet3"/>
    <w:basedOn w:val="TableBullet2"/>
    <w:qFormat/>
    <w:rsid w:val="00B01B4F"/>
    <w:pPr>
      <w:numPr>
        <w:numId w:val="5"/>
      </w:numPr>
      <w:ind w:left="499" w:hanging="170"/>
    </w:pPr>
  </w:style>
  <w:style w:type="paragraph" w:customStyle="1" w:styleId="TableIndent1">
    <w:name w:val="~TableIndent1"/>
    <w:basedOn w:val="TableTextLeft"/>
    <w:qFormat/>
    <w:rsid w:val="00B01B4F"/>
    <w:pPr>
      <w:ind w:left="159"/>
    </w:pPr>
    <w:rPr>
      <w:lang w:val="fr-FR"/>
    </w:rPr>
  </w:style>
  <w:style w:type="paragraph" w:customStyle="1" w:styleId="TableIndent2">
    <w:name w:val="~TableIndent2"/>
    <w:basedOn w:val="TableIndent1"/>
    <w:qFormat/>
    <w:rsid w:val="00B01B4F"/>
    <w:pPr>
      <w:ind w:left="329"/>
    </w:pPr>
  </w:style>
  <w:style w:type="paragraph" w:customStyle="1" w:styleId="TableIndent3">
    <w:name w:val="~TableIndent3"/>
    <w:basedOn w:val="TableIndent2"/>
    <w:qFormat/>
    <w:rsid w:val="00B01B4F"/>
    <w:pPr>
      <w:ind w:left="499"/>
    </w:pPr>
  </w:style>
  <w:style w:type="paragraph" w:customStyle="1" w:styleId="IconBoxHead">
    <w:name w:val="~IconBoxHead"/>
    <w:basedOn w:val="IconBoxText"/>
    <w:qFormat/>
    <w:rsid w:val="00F273BA"/>
    <w:pPr>
      <w:keepNext/>
      <w:spacing w:after="0"/>
    </w:pPr>
    <w:rPr>
      <w:i/>
    </w:rPr>
  </w:style>
  <w:style w:type="table" w:styleId="LightList-Accent1">
    <w:name w:val="Light List Accent 1"/>
    <w:basedOn w:val="TableNormal"/>
    <w:uiPriority w:val="61"/>
    <w:rsid w:val="00F273BA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8" w:space="0" w:color="007AC5" w:themeColor="accent1"/>
        <w:left w:val="single" w:sz="8" w:space="0" w:color="007AC5" w:themeColor="accent1"/>
        <w:bottom w:val="single" w:sz="8" w:space="0" w:color="007AC5" w:themeColor="accent1"/>
        <w:right w:val="single" w:sz="8" w:space="0" w:color="007AC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7AC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7AC5" w:themeColor="accent1"/>
          <w:left w:val="single" w:sz="8" w:space="0" w:color="007AC5" w:themeColor="accent1"/>
          <w:bottom w:val="single" w:sz="8" w:space="0" w:color="007AC5" w:themeColor="accent1"/>
          <w:right w:val="single" w:sz="8" w:space="0" w:color="007AC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7AC5" w:themeColor="accent1"/>
          <w:left w:val="single" w:sz="8" w:space="0" w:color="007AC5" w:themeColor="accent1"/>
          <w:bottom w:val="single" w:sz="8" w:space="0" w:color="007AC5" w:themeColor="accent1"/>
          <w:right w:val="single" w:sz="8" w:space="0" w:color="007AC5" w:themeColor="accent1"/>
        </w:tcBorders>
      </w:tcPr>
    </w:tblStylePr>
    <w:tblStylePr w:type="band1Horz">
      <w:tblPr/>
      <w:tcPr>
        <w:tcBorders>
          <w:top w:val="single" w:sz="8" w:space="0" w:color="007AC5" w:themeColor="accent1"/>
          <w:left w:val="single" w:sz="8" w:space="0" w:color="007AC5" w:themeColor="accent1"/>
          <w:bottom w:val="single" w:sz="8" w:space="0" w:color="007AC5" w:themeColor="accent1"/>
          <w:right w:val="single" w:sz="8" w:space="0" w:color="007AC5" w:themeColor="accent1"/>
        </w:tcBorders>
      </w:tcPr>
    </w:tblStylePr>
  </w:style>
  <w:style w:type="paragraph" w:customStyle="1" w:styleId="HeaderBold">
    <w:name w:val="~HeaderBold"/>
    <w:basedOn w:val="Header"/>
    <w:link w:val="HeaderBoldChar"/>
    <w:rsid w:val="003030D0"/>
    <w:rPr>
      <w:b/>
      <w:noProof/>
    </w:rPr>
  </w:style>
  <w:style w:type="character" w:customStyle="1" w:styleId="HeaderBoldChar">
    <w:name w:val="~HeaderBold Char"/>
    <w:basedOn w:val="HeaderChar"/>
    <w:link w:val="HeaderBold"/>
    <w:rsid w:val="003030D0"/>
    <w:rPr>
      <w:rFonts w:ascii="Source Sans Pro" w:hAnsi="Source Sans Pro"/>
      <w:b/>
      <w:noProof/>
      <w:color w:val="001437" w:themeColor="text2"/>
      <w:sz w:val="14"/>
      <w:lang w:val="en-US"/>
    </w:rPr>
  </w:style>
  <w:style w:type="character" w:customStyle="1" w:styleId="codeblack0">
    <w:name w:val="codeblack"/>
    <w:basedOn w:val="DefaultParagraphFont"/>
    <w:uiPriority w:val="1"/>
    <w:semiHidden/>
    <w:qFormat/>
    <w:rsid w:val="00F273BA"/>
    <w:rPr>
      <w:rFonts w:ascii="Courier New" w:hAnsi="Courier New"/>
      <w:sz w:val="18"/>
      <w:lang w:val="en-US"/>
    </w:rPr>
  </w:style>
  <w:style w:type="paragraph" w:customStyle="1" w:styleId="BodyTextAfterList">
    <w:name w:val="~BodyTextAfterList"/>
    <w:basedOn w:val="Normal"/>
    <w:next w:val="Normal"/>
    <w:qFormat/>
    <w:rsid w:val="00F273BA"/>
    <w:pPr>
      <w:spacing w:before="180"/>
    </w:pPr>
  </w:style>
  <w:style w:type="paragraph" w:customStyle="1" w:styleId="Code">
    <w:name w:val="~Code"/>
    <w:basedOn w:val="Normal"/>
    <w:link w:val="CodeChar"/>
    <w:qFormat/>
    <w:rsid w:val="00707671"/>
    <w:pPr>
      <w:spacing w:before="60" w:line="288" w:lineRule="auto"/>
      <w:contextualSpacing/>
    </w:pPr>
    <w:rPr>
      <w:rFonts w:ascii="Courier New" w:hAnsi="Courier New" w:cs="Courier New"/>
      <w:noProof/>
      <w:sz w:val="20"/>
    </w:rPr>
  </w:style>
  <w:style w:type="character" w:customStyle="1" w:styleId="CodeChar">
    <w:name w:val="~Code Char"/>
    <w:basedOn w:val="DefaultParagraphFont"/>
    <w:link w:val="Code"/>
    <w:rsid w:val="00707671"/>
    <w:rPr>
      <w:rFonts w:ascii="Courier New" w:hAnsi="Courier New" w:cs="Courier New"/>
      <w:noProof/>
      <w:lang w:val="en-US"/>
    </w:rPr>
  </w:style>
  <w:style w:type="paragraph" w:styleId="NormalWeb">
    <w:name w:val="Normal (Web)"/>
    <w:basedOn w:val="Normal"/>
    <w:uiPriority w:val="99"/>
    <w:unhideWhenUsed/>
    <w:rsid w:val="00F273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F273BA"/>
    <w:pPr>
      <w:widowControl w:val="0"/>
      <w:spacing w:before="0" w:line="240" w:lineRule="auto"/>
      <w:ind w:left="1385"/>
    </w:pPr>
    <w:rPr>
      <w:rFonts w:eastAsia="Arial"/>
      <w:color w:val="auto"/>
    </w:rPr>
  </w:style>
  <w:style w:type="character" w:customStyle="1" w:styleId="BodyTextChar">
    <w:name w:val="Body Text Char"/>
    <w:basedOn w:val="DefaultParagraphFont"/>
    <w:link w:val="BodyText"/>
    <w:uiPriority w:val="1"/>
    <w:rsid w:val="00F273BA"/>
    <w:rPr>
      <w:rFonts w:ascii="Source Sans Pro" w:eastAsia="Arial" w:hAnsi="Source Sans Pro"/>
      <w:color w:val="auto"/>
      <w:sz w:val="22"/>
      <w:lang w:val="en-US"/>
    </w:rPr>
  </w:style>
  <w:style w:type="paragraph" w:customStyle="1" w:styleId="TableParagraph">
    <w:name w:val="Table Paragraph"/>
    <w:basedOn w:val="Normal"/>
    <w:uiPriority w:val="1"/>
    <w:qFormat/>
    <w:rsid w:val="00F273BA"/>
    <w:pPr>
      <w:widowControl w:val="0"/>
      <w:spacing w:before="0" w:line="240" w:lineRule="auto"/>
    </w:pPr>
    <w:rPr>
      <w:rFonts w:asciiTheme="minorHAnsi" w:eastAsiaTheme="minorHAnsi" w:hAnsiTheme="minorHAnsi"/>
      <w:color w:val="auto"/>
      <w:szCs w:val="22"/>
    </w:rPr>
  </w:style>
  <w:style w:type="numbering" w:customStyle="1" w:styleId="Style1">
    <w:name w:val="Style1"/>
    <w:uiPriority w:val="99"/>
    <w:rsid w:val="00F273BA"/>
    <w:pPr>
      <w:numPr>
        <w:numId w:val="6"/>
      </w:numPr>
    </w:pPr>
  </w:style>
  <w:style w:type="numbering" w:customStyle="1" w:styleId="Style2">
    <w:name w:val="Style2"/>
    <w:uiPriority w:val="99"/>
    <w:rsid w:val="00F273BA"/>
    <w:pPr>
      <w:numPr>
        <w:numId w:val="7"/>
      </w:numPr>
    </w:pPr>
  </w:style>
  <w:style w:type="character" w:styleId="Strong">
    <w:name w:val="Strong"/>
    <w:basedOn w:val="DefaultParagraphFont"/>
    <w:uiPriority w:val="22"/>
    <w:qFormat/>
    <w:rsid w:val="00F273BA"/>
    <w:rPr>
      <w:b/>
      <w:bCs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F273BA"/>
    <w:rPr>
      <w:rFonts w:ascii="Courier New" w:eastAsia="Times New Roman" w:hAnsi="Courier New" w:cs="Courier New"/>
      <w:sz w:val="20"/>
      <w:szCs w:val="20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273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</w:pPr>
    <w:rPr>
      <w:rFonts w:ascii="Courier New" w:eastAsia="Times New Roman" w:hAnsi="Courier New" w:cs="Courier New"/>
      <w:color w:val="auto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273BA"/>
    <w:rPr>
      <w:rFonts w:ascii="Courier New" w:eastAsia="Times New Roman" w:hAnsi="Courier New" w:cs="Courier New"/>
      <w:color w:val="auto"/>
      <w:sz w:val="22"/>
      <w:lang w:val="en-US"/>
    </w:rPr>
  </w:style>
  <w:style w:type="character" w:customStyle="1" w:styleId="aui-icon">
    <w:name w:val="aui-icon"/>
    <w:basedOn w:val="DefaultParagraphFont"/>
    <w:rsid w:val="00F273BA"/>
    <w:rPr>
      <w:lang w:val="en-US"/>
    </w:rPr>
  </w:style>
  <w:style w:type="character" w:styleId="Emphasis">
    <w:name w:val="Emphasis"/>
    <w:basedOn w:val="DefaultParagraphFont"/>
    <w:uiPriority w:val="20"/>
    <w:qFormat/>
    <w:rsid w:val="00F273BA"/>
    <w:rPr>
      <w:i/>
      <w:iCs/>
      <w:lang w:val="en-US"/>
    </w:rPr>
  </w:style>
  <w:style w:type="character" w:customStyle="1" w:styleId="apple-converted-space">
    <w:name w:val="apple-converted-space"/>
    <w:basedOn w:val="DefaultParagraphFont"/>
    <w:rsid w:val="00F273BA"/>
    <w:rPr>
      <w:lang w:val="en-US"/>
    </w:rPr>
  </w:style>
  <w:style w:type="character" w:customStyle="1" w:styleId="Blue">
    <w:name w:val="~Blue"/>
    <w:basedOn w:val="DefaultParagraphFont"/>
    <w:uiPriority w:val="1"/>
    <w:qFormat/>
    <w:rsid w:val="00F273BA"/>
    <w:rPr>
      <w:color w:val="AFAFB4" w:themeColor="accent4"/>
      <w:lang w:val="en-US"/>
    </w:rPr>
  </w:style>
  <w:style w:type="character" w:customStyle="1" w:styleId="Red">
    <w:name w:val="~Red"/>
    <w:basedOn w:val="DefaultParagraphFont"/>
    <w:uiPriority w:val="1"/>
    <w:qFormat/>
    <w:rsid w:val="00F273BA"/>
    <w:rPr>
      <w:color w:val="FF0000"/>
      <w:lang w:val="en-US"/>
    </w:rPr>
  </w:style>
  <w:style w:type="character" w:customStyle="1" w:styleId="Green">
    <w:name w:val="~Green"/>
    <w:basedOn w:val="DefaultParagraphFont"/>
    <w:uiPriority w:val="1"/>
    <w:qFormat/>
    <w:rsid w:val="00F273BA"/>
    <w:rPr>
      <w:color w:val="00B050"/>
      <w:lang w:val="en-US"/>
    </w:rPr>
  </w:style>
  <w:style w:type="table" w:customStyle="1" w:styleId="PutClientName">
    <w:name w:val="~PutClientName"/>
    <w:basedOn w:val="TableNormal"/>
    <w:uiPriority w:val="99"/>
    <w:qFormat/>
    <w:rsid w:val="00F273BA"/>
    <w:pPr>
      <w:spacing w:after="0" w:line="240" w:lineRule="auto"/>
    </w:pPr>
    <w:rPr>
      <w:rFonts w:eastAsiaTheme="minorHAnsi"/>
      <w:color w:val="808080" w:themeColor="background1" w:themeShade="80"/>
      <w:lang w:val="en-US"/>
    </w:rPr>
    <w:tblPr>
      <w:tblBorders>
        <w:top w:val="single" w:sz="4" w:space="0" w:color="auto"/>
        <w:bottom w:val="single" w:sz="4" w:space="0" w:color="auto"/>
        <w:insideH w:val="single" w:sz="4" w:space="0" w:color="auto"/>
      </w:tblBorders>
    </w:tblPr>
    <w:tblStylePr w:type="firstRow">
      <w:tblPr/>
      <w:trPr>
        <w:cantSplit/>
        <w:tblHeader/>
      </w:trPr>
      <w:tcPr>
        <w:vAlign w:val="bottom"/>
      </w:tcPr>
    </w:tblStylePr>
  </w:style>
  <w:style w:type="table" w:styleId="TableList7">
    <w:name w:val="Table List 7"/>
    <w:basedOn w:val="TableNormal"/>
    <w:uiPriority w:val="99"/>
    <w:semiHidden/>
    <w:unhideWhenUsed/>
    <w:rsid w:val="00F273BA"/>
    <w:pPr>
      <w:spacing w:before="120" w:after="0" w:line="264" w:lineRule="auto"/>
    </w:pPr>
    <w:rPr>
      <w:lang w:val="en-US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paragraph" w:customStyle="1" w:styleId="Normalnoindent">
    <w:name w:val="Normal no indent"/>
    <w:basedOn w:val="Normal"/>
    <w:link w:val="NormalnoindentChar"/>
    <w:uiPriority w:val="99"/>
    <w:locked/>
    <w:rsid w:val="00F273BA"/>
    <w:pPr>
      <w:suppressAutoHyphens/>
      <w:spacing w:before="0" w:line="240" w:lineRule="auto"/>
    </w:pPr>
    <w:rPr>
      <w:rFonts w:eastAsia="MS Mincho" w:cs="Tahoma"/>
      <w:color w:val="auto"/>
      <w:sz w:val="20"/>
    </w:rPr>
  </w:style>
  <w:style w:type="character" w:customStyle="1" w:styleId="NormalnoindentChar">
    <w:name w:val="Normal no indent Char"/>
    <w:basedOn w:val="DefaultParagraphFont"/>
    <w:link w:val="Normalnoindent"/>
    <w:uiPriority w:val="99"/>
    <w:locked/>
    <w:rsid w:val="00F273BA"/>
    <w:rPr>
      <w:rFonts w:ascii="Arial" w:eastAsia="MS Mincho" w:hAnsi="Arial" w:cs="Tahoma"/>
      <w:color w:val="auto"/>
      <w:lang w:val="en-US"/>
    </w:rPr>
  </w:style>
  <w:style w:type="paragraph" w:customStyle="1" w:styleId="BulletList1">
    <w:name w:val="Bullet List 1"/>
    <w:basedOn w:val="Normal"/>
    <w:link w:val="BulletList1Char"/>
    <w:locked/>
    <w:rsid w:val="00F273BA"/>
    <w:pPr>
      <w:tabs>
        <w:tab w:val="num" w:pos="1080"/>
        <w:tab w:val="left" w:pos="1820"/>
      </w:tabs>
      <w:suppressAutoHyphens/>
      <w:spacing w:before="0" w:after="120" w:line="240" w:lineRule="auto"/>
      <w:ind w:left="1080" w:hanging="360"/>
    </w:pPr>
    <w:rPr>
      <w:rFonts w:eastAsia="Times New Roman" w:cs="Tahoma"/>
      <w:color w:val="auto"/>
      <w:sz w:val="20"/>
    </w:rPr>
  </w:style>
  <w:style w:type="paragraph" w:styleId="ListNumber">
    <w:name w:val="List Number"/>
    <w:basedOn w:val="Normal"/>
    <w:uiPriority w:val="99"/>
    <w:rsid w:val="00F273BA"/>
    <w:pPr>
      <w:tabs>
        <w:tab w:val="num" w:pos="360"/>
      </w:tabs>
      <w:suppressAutoHyphens/>
      <w:spacing w:before="0" w:line="240" w:lineRule="auto"/>
      <w:ind w:left="1775" w:hanging="357"/>
    </w:pPr>
    <w:rPr>
      <w:rFonts w:eastAsia="Times New Roman" w:cs="Tahoma"/>
      <w:color w:val="auto"/>
      <w:sz w:val="20"/>
    </w:rPr>
  </w:style>
  <w:style w:type="paragraph" w:styleId="MessageHeader">
    <w:name w:val="Message Header"/>
    <w:basedOn w:val="Normal"/>
    <w:link w:val="MessageHeaderChar"/>
    <w:uiPriority w:val="99"/>
    <w:rsid w:val="00F273B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tabs>
        <w:tab w:val="num" w:pos="1209"/>
      </w:tabs>
      <w:spacing w:before="0" w:line="240" w:lineRule="auto"/>
      <w:ind w:left="1209" w:hanging="360"/>
    </w:pPr>
    <w:rPr>
      <w:rFonts w:eastAsia="Times New Roman" w:cs="Arial"/>
      <w:color w:val="auto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F273BA"/>
    <w:rPr>
      <w:rFonts w:ascii="Arial" w:eastAsia="Times New Roman" w:hAnsi="Arial" w:cs="Arial"/>
      <w:color w:val="auto"/>
      <w:sz w:val="24"/>
      <w:szCs w:val="24"/>
      <w:shd w:val="pct20" w:color="auto" w:fill="auto"/>
      <w:lang w:val="en-US"/>
    </w:rPr>
  </w:style>
  <w:style w:type="character" w:customStyle="1" w:styleId="BulletList1Char">
    <w:name w:val="Bullet List 1 Char"/>
    <w:basedOn w:val="DefaultParagraphFont"/>
    <w:link w:val="BulletList1"/>
    <w:locked/>
    <w:rsid w:val="00F273BA"/>
    <w:rPr>
      <w:rFonts w:ascii="Arial" w:eastAsia="Times New Roman" w:hAnsi="Arial" w:cs="Tahoma"/>
      <w:color w:val="auto"/>
      <w:lang w:val="en-US"/>
    </w:rPr>
  </w:style>
  <w:style w:type="paragraph" w:styleId="NormalIndent">
    <w:name w:val="Normal Indent"/>
    <w:basedOn w:val="Normal"/>
    <w:uiPriority w:val="99"/>
    <w:semiHidden/>
    <w:unhideWhenUsed/>
    <w:rsid w:val="00F273BA"/>
    <w:pPr>
      <w:ind w:left="720"/>
    </w:pPr>
    <w:rPr>
      <w:rFonts w:asciiTheme="minorHAnsi" w:hAnsiTheme="minorHAnsi"/>
      <w:sz w:val="20"/>
    </w:rPr>
  </w:style>
  <w:style w:type="paragraph" w:customStyle="1" w:styleId="Codesample">
    <w:name w:val="~Code sample"/>
    <w:basedOn w:val="Code"/>
    <w:rsid w:val="00F273BA"/>
    <w:pPr>
      <w:shd w:val="clear" w:color="auto" w:fill="F0E8E1"/>
    </w:pPr>
  </w:style>
  <w:style w:type="paragraph" w:customStyle="1" w:styleId="Note">
    <w:name w:val="~Note"/>
    <w:basedOn w:val="Normal"/>
    <w:next w:val="Normal"/>
    <w:rsid w:val="00AD5178"/>
    <w:pPr>
      <w:numPr>
        <w:numId w:val="8"/>
      </w:numPr>
      <w:spacing w:before="240" w:after="240"/>
      <w:ind w:left="1361" w:hanging="1361"/>
    </w:pPr>
  </w:style>
  <w:style w:type="paragraph" w:customStyle="1" w:styleId="ngMultiple115">
    <w:name w:val="ng:  Multiple 1.15..."/>
    <w:basedOn w:val="Normal"/>
    <w:rsid w:val="00F273BA"/>
    <w:pPr>
      <w:spacing w:before="0" w:after="200" w:line="276" w:lineRule="auto"/>
    </w:pPr>
  </w:style>
  <w:style w:type="paragraph" w:customStyle="1" w:styleId="Information">
    <w:name w:val="~Information"/>
    <w:basedOn w:val="Normal"/>
    <w:next w:val="Normal"/>
    <w:rsid w:val="00632D7B"/>
    <w:pPr>
      <w:numPr>
        <w:numId w:val="9"/>
      </w:numPr>
      <w:spacing w:before="240" w:after="240"/>
      <w:ind w:left="1361" w:hanging="1361"/>
    </w:pPr>
  </w:style>
  <w:style w:type="paragraph" w:customStyle="1" w:styleId="Tip">
    <w:name w:val="~Tip"/>
    <w:basedOn w:val="Normal"/>
    <w:next w:val="Normal"/>
    <w:rsid w:val="00180E07"/>
    <w:pPr>
      <w:numPr>
        <w:numId w:val="10"/>
      </w:numPr>
      <w:spacing w:before="240" w:after="240"/>
      <w:ind w:left="1361" w:hanging="1361"/>
    </w:pPr>
  </w:style>
  <w:style w:type="paragraph" w:customStyle="1" w:styleId="Warning">
    <w:name w:val="~Warning"/>
    <w:basedOn w:val="Normal"/>
    <w:next w:val="Normal"/>
    <w:rsid w:val="00B27C78"/>
    <w:pPr>
      <w:numPr>
        <w:numId w:val="11"/>
      </w:numPr>
      <w:spacing w:before="240" w:after="240"/>
      <w:ind w:left="1361" w:hanging="1361"/>
    </w:pPr>
  </w:style>
  <w:style w:type="paragraph" w:customStyle="1" w:styleId="Setting">
    <w:name w:val="~Setting"/>
    <w:basedOn w:val="Normal"/>
    <w:next w:val="Normal"/>
    <w:rsid w:val="00AD5178"/>
    <w:pPr>
      <w:numPr>
        <w:numId w:val="12"/>
      </w:numPr>
      <w:spacing w:before="240" w:after="240"/>
      <w:ind w:left="1361" w:hanging="1361"/>
    </w:pPr>
  </w:style>
  <w:style w:type="paragraph" w:customStyle="1" w:styleId="Developmentpoint">
    <w:name w:val="~Development point"/>
    <w:basedOn w:val="Normal"/>
    <w:next w:val="Normal"/>
    <w:rsid w:val="00E65D5C"/>
    <w:pPr>
      <w:numPr>
        <w:numId w:val="13"/>
      </w:numPr>
      <w:spacing w:before="240" w:after="240"/>
      <w:ind w:left="2155" w:hanging="2155"/>
    </w:pPr>
  </w:style>
  <w:style w:type="character" w:customStyle="1" w:styleId="Mention1">
    <w:name w:val="Mention1"/>
    <w:basedOn w:val="DefaultParagraphFont"/>
    <w:uiPriority w:val="99"/>
    <w:semiHidden/>
    <w:unhideWhenUsed/>
    <w:rsid w:val="00F273BA"/>
    <w:rPr>
      <w:color w:val="2B579A"/>
      <w:shd w:val="clear" w:color="auto" w:fill="E6E6E6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3017BD"/>
    <w:pPr>
      <w:spacing w:before="200" w:after="160"/>
      <w:ind w:left="864" w:right="864"/>
      <w:jc w:val="center"/>
    </w:pPr>
    <w:rPr>
      <w:i/>
      <w:iCs/>
      <w:color w:val="00A4E6"/>
    </w:rPr>
  </w:style>
  <w:style w:type="character" w:customStyle="1" w:styleId="QuoteChar">
    <w:name w:val="Quote Char"/>
    <w:basedOn w:val="DefaultParagraphFont"/>
    <w:link w:val="Quote"/>
    <w:uiPriority w:val="29"/>
    <w:rsid w:val="003017BD"/>
    <w:rPr>
      <w:rFonts w:ascii="Source Sans Pro" w:hAnsi="Source Sans Pro"/>
      <w:i/>
      <w:iCs/>
      <w:color w:val="00A4E6"/>
      <w:sz w:val="2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7BD"/>
    <w:pPr>
      <w:numPr>
        <w:ilvl w:val="1"/>
      </w:numPr>
      <w:spacing w:after="160"/>
    </w:pPr>
    <w:rPr>
      <w:rFonts w:asciiTheme="minorHAnsi" w:hAnsiTheme="minorHAnsi"/>
      <w:color w:val="00A4E6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3017BD"/>
    <w:rPr>
      <w:color w:val="00A4E6"/>
      <w:spacing w:val="15"/>
      <w:sz w:val="22"/>
      <w:szCs w:val="22"/>
      <w:lang w:val="en-US"/>
    </w:rPr>
  </w:style>
  <w:style w:type="character" w:styleId="SubtleEmphasis">
    <w:name w:val="Subtle Emphasis"/>
    <w:basedOn w:val="DefaultParagraphFont"/>
    <w:uiPriority w:val="19"/>
    <w:qFormat/>
    <w:rsid w:val="003017BD"/>
    <w:rPr>
      <w:i/>
      <w:iCs/>
      <w:color w:val="00A4E6"/>
      <w:lang w:val="en-US"/>
    </w:rPr>
  </w:style>
  <w:style w:type="character" w:styleId="SubtleReference">
    <w:name w:val="Subtle Reference"/>
    <w:basedOn w:val="DefaultParagraphFont"/>
    <w:uiPriority w:val="31"/>
    <w:qFormat/>
    <w:rsid w:val="003017BD"/>
    <w:rPr>
      <w:smallCaps/>
      <w:color w:val="00A4E6"/>
      <w:lang w:val="en-US"/>
    </w:rPr>
  </w:style>
  <w:style w:type="paragraph" w:styleId="BlockText">
    <w:name w:val="Block Text"/>
    <w:basedOn w:val="Normal"/>
    <w:uiPriority w:val="99"/>
    <w:semiHidden/>
    <w:unhideWhenUsed/>
    <w:rsid w:val="003017BD"/>
    <w:pPr>
      <w:pBdr>
        <w:top w:val="single" w:sz="2" w:space="10" w:color="007AC5" w:themeColor="accent1"/>
        <w:left w:val="single" w:sz="2" w:space="10" w:color="007AC5" w:themeColor="accent1"/>
        <w:bottom w:val="single" w:sz="2" w:space="10" w:color="007AC5" w:themeColor="accent1"/>
        <w:right w:val="single" w:sz="2" w:space="10" w:color="007AC5" w:themeColor="accent1"/>
      </w:pBdr>
      <w:ind w:left="1152" w:right="1152"/>
    </w:pPr>
    <w:rPr>
      <w:rFonts w:asciiTheme="minorHAnsi" w:hAnsiTheme="minorHAnsi"/>
      <w:i/>
      <w:iCs/>
      <w:color w:val="00A4E6"/>
    </w:rPr>
  </w:style>
  <w:style w:type="character" w:styleId="IntenseEmphasis">
    <w:name w:val="Intense Emphasis"/>
    <w:basedOn w:val="DefaultParagraphFont"/>
    <w:uiPriority w:val="21"/>
    <w:qFormat/>
    <w:rsid w:val="003017BD"/>
    <w:rPr>
      <w:i/>
      <w:iCs/>
      <w:color w:val="00A4E6"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7BD"/>
    <w:pPr>
      <w:pBdr>
        <w:top w:val="single" w:sz="4" w:space="10" w:color="007AC5" w:themeColor="accent1"/>
        <w:bottom w:val="single" w:sz="4" w:space="10" w:color="007AC5" w:themeColor="accent1"/>
      </w:pBdr>
      <w:spacing w:before="360" w:after="360"/>
      <w:ind w:left="864" w:right="864"/>
      <w:jc w:val="center"/>
    </w:pPr>
    <w:rPr>
      <w:i/>
      <w:iCs/>
      <w:color w:val="00A4E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7BD"/>
    <w:rPr>
      <w:rFonts w:ascii="Source Sans Pro" w:hAnsi="Source Sans Pro"/>
      <w:i/>
      <w:iCs/>
      <w:color w:val="00A4E6"/>
      <w:sz w:val="22"/>
      <w:lang w:val="en-US"/>
    </w:rPr>
  </w:style>
  <w:style w:type="character" w:styleId="IntenseReference">
    <w:name w:val="Intense Reference"/>
    <w:basedOn w:val="DefaultParagraphFont"/>
    <w:uiPriority w:val="32"/>
    <w:qFormat/>
    <w:rsid w:val="003017BD"/>
    <w:rPr>
      <w:b/>
      <w:bCs/>
      <w:smallCaps/>
      <w:color w:val="00A4E6"/>
      <w:spacing w:val="5"/>
      <w:lang w:val="en-US"/>
    </w:rPr>
  </w:style>
  <w:style w:type="paragraph" w:customStyle="1" w:styleId="TableofCodeSamples">
    <w:name w:val="Table of Code Samples"/>
    <w:basedOn w:val="Normal"/>
    <w:qFormat/>
    <w:rsid w:val="00FA41FE"/>
    <w:pPr>
      <w:tabs>
        <w:tab w:val="left" w:pos="1134"/>
        <w:tab w:val="left" w:pos="1560"/>
        <w:tab w:val="right" w:leader="dot" w:pos="8448"/>
      </w:tabs>
      <w:spacing w:before="180" w:after="60" w:line="240" w:lineRule="auto"/>
      <w:ind w:left="1134" w:right="567" w:hanging="1134"/>
    </w:pPr>
    <w:rPr>
      <w:rFonts w:eastAsiaTheme="minorHAnsi"/>
      <w:b/>
      <w:bCs/>
      <w:noProof/>
      <w:sz w:val="20"/>
    </w:rPr>
  </w:style>
  <w:style w:type="paragraph" w:customStyle="1" w:styleId="TableofTables">
    <w:name w:val="Table of Tables"/>
    <w:basedOn w:val="Normal"/>
    <w:qFormat/>
    <w:rsid w:val="006E5D61"/>
    <w:pPr>
      <w:tabs>
        <w:tab w:val="left" w:pos="1134"/>
        <w:tab w:val="left" w:pos="1559"/>
        <w:tab w:val="right" w:leader="dot" w:pos="8448"/>
      </w:tabs>
      <w:ind w:right="624"/>
    </w:pPr>
    <w:rPr>
      <w:rFonts w:eastAsiaTheme="minorHAnsi"/>
      <w:b/>
      <w:bCs/>
      <w:noProof/>
      <w:color w:val="001437" w:themeColor="text2"/>
      <w:sz w:val="20"/>
    </w:rPr>
  </w:style>
  <w:style w:type="table" w:styleId="TableGridLight">
    <w:name w:val="Grid Table Light"/>
    <w:basedOn w:val="TableNormal"/>
    <w:uiPriority w:val="40"/>
    <w:rsid w:val="00EC2417"/>
    <w:pPr>
      <w:spacing w:after="0" w:line="240" w:lineRule="auto"/>
    </w:pPr>
    <w:rPr>
      <w:rFonts w:eastAsiaTheme="minorHAnsi"/>
      <w:color w:val="auto"/>
      <w:sz w:val="22"/>
      <w:szCs w:val="22"/>
      <w:lang w:val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EC2417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1A6CFF" w:themeColor="text1" w:themeTint="80"/>
        <w:bottom w:val="single" w:sz="4" w:space="0" w:color="1A6CF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1A6CF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1A6CF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1A6CFF" w:themeColor="text1" w:themeTint="80"/>
          <w:right w:val="single" w:sz="4" w:space="0" w:color="1A6CFF" w:themeColor="text1" w:themeTint="80"/>
        </w:tcBorders>
      </w:tcPr>
    </w:tblStylePr>
    <w:tblStylePr w:type="band2Vert">
      <w:tblPr/>
      <w:tcPr>
        <w:tcBorders>
          <w:left w:val="single" w:sz="4" w:space="0" w:color="1A6CFF" w:themeColor="text1" w:themeTint="80"/>
          <w:right w:val="single" w:sz="4" w:space="0" w:color="1A6CFF" w:themeColor="text1" w:themeTint="80"/>
        </w:tcBorders>
      </w:tcPr>
    </w:tblStylePr>
    <w:tblStylePr w:type="band1Horz">
      <w:tblPr/>
      <w:tcPr>
        <w:tcBorders>
          <w:top w:val="single" w:sz="4" w:space="0" w:color="1A6CFF" w:themeColor="text1" w:themeTint="80"/>
          <w:bottom w:val="single" w:sz="4" w:space="0" w:color="1A6CFF" w:themeColor="text1" w:themeTint="80"/>
        </w:tcBorders>
      </w:tcPr>
    </w:tblStylePr>
  </w:style>
  <w:style w:type="table" w:customStyle="1" w:styleId="Blank">
    <w:name w:val="Blank"/>
    <w:basedOn w:val="TableNormal"/>
    <w:uiPriority w:val="99"/>
    <w:rsid w:val="00D205E6"/>
    <w:pPr>
      <w:spacing w:after="0" w:line="240" w:lineRule="atLeast"/>
    </w:pPr>
    <w:rPr>
      <w:rFonts w:ascii="Source Sans Pro" w:eastAsiaTheme="minorHAnsi" w:hAnsi="Source Sans Pro"/>
      <w:color w:val="auto"/>
      <w:szCs w:val="18"/>
      <w:lang w:val="en-US"/>
    </w:rPr>
    <w:tblPr>
      <w:tblCellMar>
        <w:left w:w="0" w:type="dxa"/>
        <w:right w:w="0" w:type="dxa"/>
      </w:tblCellMar>
    </w:tblPr>
  </w:style>
  <w:style w:type="paragraph" w:styleId="ListBullet">
    <w:name w:val="List Bullet"/>
    <w:basedOn w:val="Normal"/>
    <w:uiPriority w:val="99"/>
    <w:semiHidden/>
    <w:unhideWhenUsed/>
    <w:rsid w:val="002508F2"/>
    <w:pPr>
      <w:numPr>
        <w:numId w:val="15"/>
      </w:numPr>
      <w:contextualSpacing/>
    </w:pPr>
  </w:style>
  <w:style w:type="paragraph" w:customStyle="1" w:styleId="DocDateCover">
    <w:name w:val="~DocDateCover"/>
    <w:basedOn w:val="DocDate"/>
    <w:qFormat/>
    <w:rsid w:val="00B70493"/>
    <w:rPr>
      <w:color w:val="FFFFFF" w:themeColor="background1"/>
    </w:rPr>
  </w:style>
  <w:style w:type="paragraph" w:customStyle="1" w:styleId="StyleDisclaimerBold">
    <w:name w:val="Style ~Disclaimer + Bold"/>
    <w:basedOn w:val="Disclaimer"/>
    <w:rsid w:val="00E8198B"/>
    <w:rPr>
      <w:b/>
      <w:bCs/>
    </w:rPr>
  </w:style>
  <w:style w:type="paragraph" w:customStyle="1" w:styleId="PageNumber">
    <w:name w:val="~PageNumber"/>
    <w:basedOn w:val="DocDate"/>
    <w:qFormat/>
    <w:rsid w:val="0097148E"/>
    <w:pPr>
      <w:ind w:right="28"/>
    </w:pPr>
    <w:rPr>
      <w:color w:val="auto"/>
      <w:sz w:val="16"/>
    </w:rPr>
  </w:style>
  <w:style w:type="paragraph" w:customStyle="1" w:styleId="TableTextLeftLevel1">
    <w:name w:val="~TableTextLeftLevel1"/>
    <w:basedOn w:val="Normal"/>
    <w:qFormat/>
    <w:rsid w:val="00BA382A"/>
    <w:pPr>
      <w:spacing w:before="40" w:after="40" w:line="240" w:lineRule="auto"/>
    </w:pPr>
    <w:rPr>
      <w:b/>
      <w:sz w:val="20"/>
    </w:rPr>
  </w:style>
  <w:style w:type="paragraph" w:customStyle="1" w:styleId="TableTextLeftLevel2">
    <w:name w:val="~TableTextLeftLevel2"/>
    <w:basedOn w:val="TableTextLeftLevel1"/>
    <w:qFormat/>
    <w:rsid w:val="00BA382A"/>
    <w:rPr>
      <w:b w:val="0"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5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9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8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541339">
          <w:blockQuote w:val="1"/>
          <w:marLeft w:val="285"/>
          <w:marRight w:val="0"/>
          <w:marTop w:val="150"/>
          <w:marBottom w:val="0"/>
          <w:divBdr>
            <w:top w:val="none" w:sz="0" w:space="0" w:color="auto"/>
            <w:left w:val="single" w:sz="6" w:space="15" w:color="CCCCCC"/>
            <w:bottom w:val="none" w:sz="0" w:space="0" w:color="auto"/>
            <w:right w:val="none" w:sz="0" w:space="0" w:color="auto"/>
          </w:divBdr>
        </w:div>
        <w:div w:id="1154225208">
          <w:marLeft w:val="0"/>
          <w:marRight w:val="0"/>
          <w:marTop w:val="150"/>
          <w:marBottom w:val="240"/>
          <w:divBdr>
            <w:top w:val="single" w:sz="6" w:space="8" w:color="AAB8C6"/>
            <w:left w:val="single" w:sz="6" w:space="27" w:color="AAB8C6"/>
            <w:bottom w:val="single" w:sz="6" w:space="8" w:color="AAB8C6"/>
            <w:right w:val="single" w:sz="6" w:space="8" w:color="AAB8C6"/>
          </w:divBdr>
          <w:divsChild>
            <w:div w:id="86278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167042">
          <w:marLeft w:val="0"/>
          <w:marRight w:val="0"/>
          <w:marTop w:val="150"/>
          <w:marBottom w:val="240"/>
          <w:divBdr>
            <w:top w:val="single" w:sz="6" w:space="8" w:color="91C89C"/>
            <w:left w:val="single" w:sz="6" w:space="27" w:color="91C89C"/>
            <w:bottom w:val="single" w:sz="6" w:space="8" w:color="91C89C"/>
            <w:right w:val="single" w:sz="6" w:space="8" w:color="91C89C"/>
          </w:divBdr>
          <w:divsChild>
            <w:div w:id="9871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733508">
          <w:marLeft w:val="0"/>
          <w:marRight w:val="0"/>
          <w:marTop w:val="150"/>
          <w:marBottom w:val="240"/>
          <w:divBdr>
            <w:top w:val="single" w:sz="6" w:space="8" w:color="FFEAAE"/>
            <w:left w:val="single" w:sz="6" w:space="27" w:color="FFEAAE"/>
            <w:bottom w:val="single" w:sz="6" w:space="8" w:color="FFEAAE"/>
            <w:right w:val="single" w:sz="6" w:space="8" w:color="FFEAAE"/>
          </w:divBdr>
          <w:divsChild>
            <w:div w:id="6936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103439">
          <w:marLeft w:val="0"/>
          <w:marRight w:val="0"/>
          <w:marTop w:val="150"/>
          <w:marBottom w:val="240"/>
          <w:divBdr>
            <w:top w:val="single" w:sz="6" w:space="8" w:color="D04437"/>
            <w:left w:val="single" w:sz="6" w:space="27" w:color="D04437"/>
            <w:bottom w:val="single" w:sz="6" w:space="8" w:color="D04437"/>
            <w:right w:val="single" w:sz="6" w:space="8" w:color="D04437"/>
          </w:divBdr>
          <w:divsChild>
            <w:div w:id="2830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396916">
          <w:marLeft w:val="0"/>
          <w:marRight w:val="0"/>
          <w:marTop w:val="150"/>
          <w:marBottom w:val="150"/>
          <w:divBdr>
            <w:top w:val="single" w:sz="6" w:space="0" w:color="CCCCCC"/>
            <w:left w:val="single" w:sz="6" w:space="0" w:color="CCCCCC"/>
            <w:bottom w:val="single" w:sz="6" w:space="0" w:color="CCCCCC"/>
            <w:right w:val="single" w:sz="6" w:space="0" w:color="CCCCCC"/>
          </w:divBdr>
          <w:divsChild>
            <w:div w:id="13687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39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286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884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8992130">
          <w:marLeft w:val="0"/>
          <w:marRight w:val="0"/>
          <w:marTop w:val="150"/>
          <w:marBottom w:val="150"/>
          <w:divBdr>
            <w:top w:val="single" w:sz="6" w:space="0" w:color="CCCCCC"/>
            <w:left w:val="single" w:sz="6" w:space="0" w:color="CCCCCC"/>
            <w:bottom w:val="single" w:sz="6" w:space="0" w:color="CCCCCC"/>
            <w:right w:val="single" w:sz="6" w:space="0" w:color="CCCCCC"/>
          </w:divBdr>
          <w:divsChild>
            <w:div w:id="125304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94735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2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13483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8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5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4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351176">
          <w:blockQuote w:val="1"/>
          <w:marLeft w:val="285"/>
          <w:marRight w:val="0"/>
          <w:marTop w:val="150"/>
          <w:marBottom w:val="0"/>
          <w:divBdr>
            <w:top w:val="none" w:sz="0" w:space="0" w:color="auto"/>
            <w:left w:val="single" w:sz="6" w:space="15" w:color="CCCCCC"/>
            <w:bottom w:val="none" w:sz="0" w:space="0" w:color="auto"/>
            <w:right w:val="none" w:sz="0" w:space="0" w:color="auto"/>
          </w:divBdr>
        </w:div>
        <w:div w:id="1439328080">
          <w:marLeft w:val="0"/>
          <w:marRight w:val="0"/>
          <w:marTop w:val="150"/>
          <w:marBottom w:val="240"/>
          <w:divBdr>
            <w:top w:val="single" w:sz="6" w:space="8" w:color="AAB8C6"/>
            <w:left w:val="single" w:sz="6" w:space="27" w:color="AAB8C6"/>
            <w:bottom w:val="single" w:sz="6" w:space="8" w:color="AAB8C6"/>
            <w:right w:val="single" w:sz="6" w:space="8" w:color="AAB8C6"/>
          </w:divBdr>
          <w:divsChild>
            <w:div w:id="8727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548930">
          <w:marLeft w:val="0"/>
          <w:marRight w:val="0"/>
          <w:marTop w:val="150"/>
          <w:marBottom w:val="240"/>
          <w:divBdr>
            <w:top w:val="single" w:sz="6" w:space="8" w:color="91C89C"/>
            <w:left w:val="single" w:sz="6" w:space="27" w:color="91C89C"/>
            <w:bottom w:val="single" w:sz="6" w:space="8" w:color="91C89C"/>
            <w:right w:val="single" w:sz="6" w:space="8" w:color="91C89C"/>
          </w:divBdr>
          <w:divsChild>
            <w:div w:id="51434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498566">
          <w:marLeft w:val="0"/>
          <w:marRight w:val="0"/>
          <w:marTop w:val="150"/>
          <w:marBottom w:val="240"/>
          <w:divBdr>
            <w:top w:val="single" w:sz="6" w:space="8" w:color="FFEAAE"/>
            <w:left w:val="single" w:sz="6" w:space="27" w:color="FFEAAE"/>
            <w:bottom w:val="single" w:sz="6" w:space="8" w:color="FFEAAE"/>
            <w:right w:val="single" w:sz="6" w:space="8" w:color="FFEAAE"/>
          </w:divBdr>
          <w:divsChild>
            <w:div w:id="49718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350521">
          <w:marLeft w:val="0"/>
          <w:marRight w:val="0"/>
          <w:marTop w:val="150"/>
          <w:marBottom w:val="240"/>
          <w:divBdr>
            <w:top w:val="single" w:sz="6" w:space="8" w:color="D04437"/>
            <w:left w:val="single" w:sz="6" w:space="27" w:color="D04437"/>
            <w:bottom w:val="single" w:sz="6" w:space="8" w:color="D04437"/>
            <w:right w:val="single" w:sz="6" w:space="8" w:color="D04437"/>
          </w:divBdr>
          <w:divsChild>
            <w:div w:id="9413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592383">
          <w:marLeft w:val="0"/>
          <w:marRight w:val="0"/>
          <w:marTop w:val="150"/>
          <w:marBottom w:val="150"/>
          <w:divBdr>
            <w:top w:val="single" w:sz="6" w:space="0" w:color="CCCCCC"/>
            <w:left w:val="single" w:sz="6" w:space="0" w:color="CCCCCC"/>
            <w:bottom w:val="single" w:sz="6" w:space="0" w:color="CCCCCC"/>
            <w:right w:val="single" w:sz="6" w:space="0" w:color="CCCCCC"/>
          </w:divBdr>
          <w:divsChild>
            <w:div w:id="18221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948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721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930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7830955">
          <w:marLeft w:val="0"/>
          <w:marRight w:val="0"/>
          <w:marTop w:val="150"/>
          <w:marBottom w:val="150"/>
          <w:divBdr>
            <w:top w:val="single" w:sz="6" w:space="0" w:color="CCCCCC"/>
            <w:left w:val="single" w:sz="6" w:space="0" w:color="CCCCCC"/>
            <w:bottom w:val="single" w:sz="6" w:space="0" w:color="CCCCCC"/>
            <w:right w:val="single" w:sz="6" w:space="0" w:color="CCCCCC"/>
          </w:divBdr>
          <w:divsChild>
            <w:div w:id="178816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02192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5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72781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08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9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1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22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700286">
          <w:marLeft w:val="0"/>
          <w:marRight w:val="0"/>
          <w:marTop w:val="0"/>
          <w:marBottom w:val="300"/>
          <w:divBdr>
            <w:top w:val="single" w:sz="6" w:space="11" w:color="BCE8F1"/>
            <w:left w:val="single" w:sz="6" w:space="11" w:color="BCE8F1"/>
            <w:bottom w:val="single" w:sz="6" w:space="11" w:color="BCE8F1"/>
            <w:right w:val="single" w:sz="6" w:space="11" w:color="BCE8F1"/>
          </w:divBdr>
        </w:div>
      </w:divsChild>
    </w:div>
    <w:div w:id="84621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9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2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24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9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808439">
              <w:marLeft w:val="0"/>
              <w:marRight w:val="0"/>
              <w:marTop w:val="600"/>
              <w:marBottom w:val="300"/>
              <w:divBdr>
                <w:top w:val="none" w:sz="0" w:space="0" w:color="auto"/>
                <w:left w:val="none" w:sz="0" w:space="0" w:color="auto"/>
                <w:bottom w:val="single" w:sz="6" w:space="7" w:color="EEEEEE"/>
                <w:right w:val="none" w:sz="0" w:space="0" w:color="auto"/>
              </w:divBdr>
            </w:div>
            <w:div w:id="262805690">
              <w:marLeft w:val="-225"/>
              <w:marRight w:val="-225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48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753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938529">
              <w:marLeft w:val="-225"/>
              <w:marRight w:val="-225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111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943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42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58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81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5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2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8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8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5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090508">
          <w:marLeft w:val="0"/>
          <w:marRight w:val="0"/>
          <w:marTop w:val="0"/>
          <w:marBottom w:val="300"/>
          <w:divBdr>
            <w:top w:val="single" w:sz="6" w:space="11" w:color="BCE8F1"/>
            <w:left w:val="single" w:sz="6" w:space="11" w:color="BCE8F1"/>
            <w:bottom w:val="single" w:sz="6" w:space="11" w:color="BCE8F1"/>
            <w:right w:val="single" w:sz="6" w:space="11" w:color="BCE8F1"/>
          </w:divBdr>
        </w:div>
        <w:div w:id="935404703">
          <w:marLeft w:val="0"/>
          <w:marRight w:val="0"/>
          <w:marTop w:val="0"/>
          <w:marBottom w:val="300"/>
          <w:divBdr>
            <w:top w:val="single" w:sz="6" w:space="11" w:color="D6E9C6"/>
            <w:left w:val="single" w:sz="6" w:space="11" w:color="D6E9C6"/>
            <w:bottom w:val="single" w:sz="6" w:space="11" w:color="D6E9C6"/>
            <w:right w:val="single" w:sz="6" w:space="11" w:color="D6E9C6"/>
          </w:divBdr>
        </w:div>
        <w:div w:id="30797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99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814574">
                  <w:marLeft w:val="0"/>
                  <w:marRight w:val="0"/>
                  <w:marTop w:val="0"/>
                  <w:marBottom w:val="300"/>
                  <w:divBdr>
                    <w:top w:val="single" w:sz="6" w:space="11" w:color="FBEED5"/>
                    <w:left w:val="single" w:sz="6" w:space="11" w:color="FBEED5"/>
                    <w:bottom w:val="single" w:sz="6" w:space="11" w:color="FBEED5"/>
                    <w:right w:val="single" w:sz="6" w:space="11" w:color="FBEED5"/>
                  </w:divBdr>
                </w:div>
              </w:divsChild>
            </w:div>
          </w:divsChild>
        </w:div>
        <w:div w:id="772752215">
          <w:marLeft w:val="0"/>
          <w:marRight w:val="0"/>
          <w:marTop w:val="0"/>
          <w:marBottom w:val="300"/>
          <w:divBdr>
            <w:top w:val="single" w:sz="6" w:space="11" w:color="EED3D7"/>
            <w:left w:val="single" w:sz="6" w:space="11" w:color="EED3D7"/>
            <w:bottom w:val="single" w:sz="6" w:space="11" w:color="EED3D7"/>
            <w:right w:val="single" w:sz="6" w:space="11" w:color="EED3D7"/>
          </w:divBdr>
        </w:div>
        <w:div w:id="1134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68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4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2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112113">
          <w:marLeft w:val="0"/>
          <w:marRight w:val="0"/>
          <w:marTop w:val="150"/>
          <w:marBottom w:val="150"/>
          <w:divBdr>
            <w:top w:val="single" w:sz="6" w:space="0" w:color="CCCCCC"/>
            <w:left w:val="single" w:sz="6" w:space="0" w:color="CCCCCC"/>
            <w:bottom w:val="single" w:sz="6" w:space="0" w:color="CCCCCC"/>
            <w:right w:val="single" w:sz="6" w:space="0" w:color="CCCCCC"/>
          </w:divBdr>
          <w:divsChild>
            <w:div w:id="7108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26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5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44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577898">
              <w:marLeft w:val="0"/>
              <w:marRight w:val="0"/>
              <w:marTop w:val="0"/>
              <w:marBottom w:val="300"/>
              <w:divBdr>
                <w:top w:val="single" w:sz="6" w:space="11" w:color="BCE8F1"/>
                <w:left w:val="single" w:sz="6" w:space="11" w:color="BCE8F1"/>
                <w:bottom w:val="single" w:sz="6" w:space="11" w:color="BCE8F1"/>
                <w:right w:val="single" w:sz="6" w:space="11" w:color="BCE8F1"/>
              </w:divBdr>
            </w:div>
          </w:divsChild>
        </w:div>
        <w:div w:id="16320485">
          <w:marLeft w:val="0"/>
          <w:marRight w:val="0"/>
          <w:marTop w:val="0"/>
          <w:marBottom w:val="300"/>
          <w:divBdr>
            <w:top w:val="single" w:sz="6" w:space="11" w:color="D6E9C6"/>
            <w:left w:val="single" w:sz="6" w:space="11" w:color="D6E9C6"/>
            <w:bottom w:val="single" w:sz="6" w:space="11" w:color="D6E9C6"/>
            <w:right w:val="single" w:sz="6" w:space="11" w:color="D6E9C6"/>
          </w:divBdr>
        </w:div>
        <w:div w:id="186320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58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396195">
                  <w:marLeft w:val="0"/>
                  <w:marRight w:val="0"/>
                  <w:marTop w:val="0"/>
                  <w:marBottom w:val="300"/>
                  <w:divBdr>
                    <w:top w:val="single" w:sz="6" w:space="11" w:color="FBEED5"/>
                    <w:left w:val="single" w:sz="6" w:space="11" w:color="FBEED5"/>
                    <w:bottom w:val="single" w:sz="6" w:space="11" w:color="FBEED5"/>
                    <w:right w:val="single" w:sz="6" w:space="11" w:color="FBEED5"/>
                  </w:divBdr>
                </w:div>
              </w:divsChild>
            </w:div>
          </w:divsChild>
        </w:div>
        <w:div w:id="365954613">
          <w:marLeft w:val="0"/>
          <w:marRight w:val="0"/>
          <w:marTop w:val="0"/>
          <w:marBottom w:val="300"/>
          <w:divBdr>
            <w:top w:val="single" w:sz="6" w:space="11" w:color="EED3D7"/>
            <w:left w:val="single" w:sz="6" w:space="11" w:color="EED3D7"/>
            <w:bottom w:val="single" w:sz="6" w:space="11" w:color="EED3D7"/>
            <w:right w:val="single" w:sz="6" w:space="11" w:color="EED3D7"/>
          </w:divBdr>
        </w:div>
        <w:div w:id="69704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85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8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7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050611">
              <w:marLeft w:val="-225"/>
              <w:marRight w:val="-225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203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040578">
                      <w:marLeft w:val="0"/>
                      <w:marRight w:val="0"/>
                      <w:marTop w:val="0"/>
                      <w:marBottom w:val="300"/>
                      <w:divBdr>
                        <w:top w:val="single" w:sz="6" w:space="0" w:color="DDDDDD"/>
                        <w:left w:val="single" w:sz="6" w:space="0" w:color="DDDDDD"/>
                        <w:bottom w:val="single" w:sz="6" w:space="0" w:color="DDDDDD"/>
                        <w:right w:val="single" w:sz="6" w:space="0" w:color="DDDDDD"/>
                      </w:divBdr>
                      <w:divsChild>
                        <w:div w:id="145368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861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rishti.sharma\AppData\Local\Temp\Templafy\WordVsto\wxm1kucb.dotx" TargetMode="External"/></Relationships>
</file>

<file path=word/theme/theme1.xml><?xml version="1.0" encoding="utf-8"?>
<a:theme xmlns:a="http://schemas.openxmlformats.org/drawingml/2006/main" name="ION Trading">
  <a:themeElements>
    <a:clrScheme name="ION-Group-LightBG">
      <a:dk1>
        <a:srgbClr val="001437"/>
      </a:dk1>
      <a:lt1>
        <a:srgbClr val="FFFFFF"/>
      </a:lt1>
      <a:dk2>
        <a:srgbClr val="001437"/>
      </a:dk2>
      <a:lt2>
        <a:srgbClr val="FFFFFF"/>
      </a:lt2>
      <a:accent1>
        <a:srgbClr val="007AC5"/>
      </a:accent1>
      <a:accent2>
        <a:srgbClr val="00A5E6"/>
      </a:accent2>
      <a:accent3>
        <a:srgbClr val="D75641"/>
      </a:accent3>
      <a:accent4>
        <a:srgbClr val="AFAFB4"/>
      </a:accent4>
      <a:accent5>
        <a:srgbClr val="4D5B73"/>
      </a:accent5>
      <a:accent6>
        <a:srgbClr val="B2B8C3"/>
      </a:accent6>
      <a:hlink>
        <a:srgbClr val="00A5E6"/>
      </a:hlink>
      <a:folHlink>
        <a:srgbClr val="00A5E6"/>
      </a:folHlink>
    </a:clrScheme>
    <a:fontScheme name="ION Trading Font Theme">
      <a:majorFont>
        <a:latin typeface="Arial"/>
        <a:ea typeface="Arial Unicode MS"/>
        <a:cs typeface="Arial Unicode MS"/>
      </a:majorFont>
      <a:minorFont>
        <a:latin typeface="Arial"/>
        <a:ea typeface="Arial Unicode MS"/>
        <a:cs typeface="Arial Unicode M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bg2"/>
        </a:solidFill>
        <a:ln w="3175">
          <a:noFill/>
        </a:ln>
      </a:spPr>
      <a:bodyPr lIns="72000" tIns="72000" rIns="72000" bIns="72000" rtlCol="0" anchor="ctr"/>
      <a:lstStyle>
        <a:defPPr algn="ctr">
          <a:defRPr sz="1200" dirty="0" err="1" smtClean="0">
            <a:solidFill>
              <a:schemeClr val="tx1"/>
            </a:solidFill>
          </a:defRPr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2700">
          <a:solidFill>
            <a:srgbClr val="000000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none" lIns="0" tIns="0" rIns="0" bIns="0" rtlCol="0">
        <a:spAutoFit/>
      </a:bodyPr>
      <a:lstStyle>
        <a:defPPr>
          <a:defRPr sz="1400" dirty="0" err="1" smtClean="0"/>
        </a:defPPr>
      </a:lstStyle>
    </a:txDef>
  </a:objectDefaults>
  <a:extraClrSchemeLst/>
  <a:custClrLst>
    <a:custClr name="ION White">
      <a:srgbClr val="FFFFFF"/>
    </a:custClr>
    <a:custClr name="ION Black">
      <a:srgbClr val="000000"/>
    </a:custClr>
    <a:custClr name="ION Silver">
      <a:srgbClr val="D2D3D4"/>
    </a:custClr>
    <a:custClr name="ION Blue">
      <a:srgbClr val="0A4274"/>
    </a:custClr>
    <a:custClr name="ION Orange">
      <a:srgbClr val="FE860C"/>
    </a:custClr>
    <a:custClr name="ION Red">
      <a:srgbClr val="C63C3C"/>
    </a:custClr>
    <a:custClr name="ION Green">
      <a:srgbClr val="0A780A"/>
    </a:custClr>
    <a:custClr name="ION Violet">
      <a:srgbClr val="1B53CB"/>
    </a:custClr>
    <a:custClr name="ION Charcoal">
      <a:srgbClr val="4D4F53"/>
    </a:custClr>
    <a:custClr name="ION Turquoise">
      <a:srgbClr val="00ADEF"/>
    </a:custClr>
    <a:custClr name="Medium White">
      <a:srgbClr val="F2F2F2"/>
    </a:custClr>
    <a:custClr name="Medium Black">
      <a:srgbClr val="404040"/>
    </a:custClr>
    <a:custClr name="Medium Silver">
      <a:srgbClr val="DDDEDF"/>
    </a:custClr>
    <a:custClr name="Medium Blue">
      <a:srgbClr val="477197"/>
    </a:custClr>
    <a:custClr name="Medium Orange">
      <a:srgbClr val="FEA449"/>
    </a:custClr>
    <a:custClr name="Medium Red">
      <a:srgbClr val="D46D6D"/>
    </a:custClr>
    <a:custClr name="Medium Green">
      <a:srgbClr val="479A47"/>
    </a:custClr>
    <a:custClr name="Medium Violet">
      <a:srgbClr val="547ED8"/>
    </a:custClr>
    <a:custClr name="Medium Charcoal">
      <a:srgbClr val="7A7B7E"/>
    </a:custClr>
    <a:custClr name="Medium Turquoise">
      <a:srgbClr val="40BEF3"/>
    </a:custClr>
    <a:custClr name="Light White">
      <a:srgbClr val="E6E6E6"/>
    </a:custClr>
    <a:custClr name="Light Black">
      <a:srgbClr val="808080"/>
    </a:custClr>
    <a:custClr name="Light Silver">
      <a:srgbClr val="E8E9EA"/>
    </a:custClr>
    <a:custClr name="Light Blue">
      <a:srgbClr val="84A0BA"/>
    </a:custClr>
    <a:custClr name="Light Orange">
      <a:srgbClr val="FEC285"/>
    </a:custClr>
    <a:custClr name="Light Red">
      <a:srgbClr val="E29E9E"/>
    </a:custClr>
    <a:custClr name="Light Green">
      <a:srgbClr val="84BC84"/>
    </a:custClr>
    <a:custClr name="Light Violet">
      <a:srgbClr val="8DA9E5"/>
    </a:custClr>
    <a:custClr name="Light Charcoal">
      <a:srgbClr val="A6A7A9"/>
    </a:custClr>
    <a:custClr name="Light Turquoise">
      <a:srgbClr val="80D6F7"/>
    </a:custClr>
    <a:custClr name="Soft White">
      <a:srgbClr val="D2D2D2"/>
    </a:custClr>
    <a:custClr name="Soft Black">
      <a:srgbClr val="BFBFBF"/>
    </a:custClr>
    <a:custClr name="Soft Silver">
      <a:srgbClr val="F4F5F6"/>
    </a:custClr>
    <a:custClr name="Soft Blue">
      <a:srgbClr val="C2D0DC"/>
    </a:custClr>
    <a:custClr name="Soft Orange">
      <a:srgbClr val="FFE1C2"/>
    </a:custClr>
    <a:custClr name="Soft Red">
      <a:srgbClr val="F1CECE"/>
    </a:custClr>
    <a:custClr name="Soft Green">
      <a:srgbClr val="C2DDC2"/>
    </a:custClr>
    <a:custClr name="Soft Violet">
      <a:srgbClr val="C6D4F2"/>
    </a:custClr>
    <a:custClr name="Soft Charcoal">
      <a:srgbClr val="D2D3D4"/>
    </a:custClr>
    <a:custClr name="Soft Turquoise">
      <a:srgbClr val="BFEBFB"/>
    </a:custClr>
    <a:custClr name="ION Blue 100%">
      <a:srgbClr val="0A4274"/>
    </a:custClr>
    <a:custClr name="ION Blue 90%">
      <a:srgbClr val="235582"/>
    </a:custClr>
    <a:custClr name="ION Blue 80%">
      <a:srgbClr val="3B6890"/>
    </a:custClr>
    <a:custClr name="ION Blue 70%">
      <a:srgbClr val="547B9E"/>
    </a:custClr>
    <a:custClr name="ION Blue 60%">
      <a:srgbClr val="6C8EAC"/>
    </a:custClr>
    <a:custClr name="ION Blue 50%">
      <a:srgbClr val="84A0BA"/>
    </a:custClr>
    <a:custClr name="ION Blue 40%">
      <a:srgbClr val="9DB3C7"/>
    </a:custClr>
    <a:custClr name="ION Blue 30%">
      <a:srgbClr val="B6C6D5"/>
    </a:custClr>
    <a:custClr name="ION Blue 20%">
      <a:srgbClr val="CED9E3"/>
    </a:custClr>
    <a:custClr name="ION Blue 10%">
      <a:srgbClr val="E6ECF1"/>
    </a:custClr>
  </a:custClrLst>
  <a:extLst>
    <a:ext uri="{05A4C25C-085E-4340-85A3-A5531E510DB2}">
      <thm15:themeFamily xmlns:thm15="http://schemas.microsoft.com/office/thememl/2012/main" name="ION Trading" id="{E9A410F5-2020-4E83-9CDE-DC76727E39BC}" vid="{23A24171-F2C6-4E4B-B070-971DDDF1F6F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TemplafyTemplateConfiguration><![CDATA[{"elementsMetadata":[],"transformationConfigurations":[],"templateName":"Blank","templateDescription":"","enableDocumentContentUpdater":true,"version":"2.0"}]]></TemplafyTemplateConfiguration>
</file>

<file path=customXml/item2.xml><?xml version="1.0" encoding="utf-8"?>
<TemplafyFormConfiguration><![CDATA[{"formFields":[],"formDataEntries":[]}]]></TemplafyFormConfiguration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2F6DD27655F9499AFD95B7A246C94E" ma:contentTypeVersion="18" ma:contentTypeDescription="Create a new document." ma:contentTypeScope="" ma:versionID="dc3ed306031bc42eb4a7aec98c2d7d66">
  <xsd:schema xmlns:xsd="http://www.w3.org/2001/XMLSchema" xmlns:xs="http://www.w3.org/2001/XMLSchema" xmlns:p="http://schemas.microsoft.com/office/2006/metadata/properties" xmlns:ns2="88f04692-cb0b-4c22-a997-36ec90558759" xmlns:ns3="f8e653f3-72b1-473f-8c11-66308fb56751" targetNamespace="http://schemas.microsoft.com/office/2006/metadata/properties" ma:root="true" ma:fieldsID="921ca5bd5cb1be906100d263086d5f59" ns2:_="" ns3:_="">
    <xsd:import namespace="88f04692-cb0b-4c22-a997-36ec90558759"/>
    <xsd:import namespace="f8e653f3-72b1-473f-8c11-66308fb5675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PurchaseDate" minOccurs="0"/>
                <xsd:element ref="ns2:Subscription_x0020_Type" minOccurs="0"/>
                <xsd:element ref="ns2:SubscriptionCost" minOccurs="0"/>
                <xsd:element ref="ns2:Notes" minOccurs="0"/>
                <xsd:element ref="ns2:Status" minOccurs="0"/>
                <xsd:element ref="ns2:LicenseKe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f04692-cb0b-4c22-a997-36ec905587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PurchaseDate" ma:index="20" nillable="true" ma:displayName="Purchase Date" ma:default="2020-06-22T00:00:00Z" ma:format="DateOnly" ma:internalName="PurchaseDate">
      <xsd:simpleType>
        <xsd:restriction base="dms:DateTime"/>
      </xsd:simpleType>
    </xsd:element>
    <xsd:element name="Subscription_x0020_Type" ma:index="21" nillable="true" ma:displayName="Subscription Type" ma:default="One-Time Purchase" ma:format="Dropdown" ma:internalName="Subscription_x0020_Type">
      <xsd:simpleType>
        <xsd:restriction base="dms:Choice">
          <xsd:enumeration value="One-Time Purchase"/>
          <xsd:enumeration value="Monthly Subscription"/>
          <xsd:enumeration value="Quarterly Subscription"/>
          <xsd:enumeration value="Annual Subscription"/>
        </xsd:restriction>
      </xsd:simpleType>
    </xsd:element>
    <xsd:element name="SubscriptionCost" ma:index="22" nillable="true" ma:displayName="Subscription Cost" ma:format="$123,456.00 (United States)" ma:LCID="1033" ma:internalName="SubscriptionCost">
      <xsd:simpleType>
        <xsd:restriction base="dms:Currency"/>
      </xsd:simpleType>
    </xsd:element>
    <xsd:element name="Notes" ma:index="23" nillable="true" ma:displayName="Notes" ma:format="Dropdown" ma:internalName="Notes">
      <xsd:simpleType>
        <xsd:restriction base="dms:Note">
          <xsd:maxLength value="255"/>
        </xsd:restriction>
      </xsd:simpleType>
    </xsd:element>
    <xsd:element name="Status" ma:index="24" nillable="true" ma:displayName="Status" ma:default="Active" ma:format="Dropdown" ma:internalName="Status">
      <xsd:simpleType>
        <xsd:restriction base="dms:Choice">
          <xsd:enumeration value="Active"/>
          <xsd:enumeration value="Inactive"/>
        </xsd:restriction>
      </xsd:simpleType>
    </xsd:element>
    <xsd:element name="LicenseKey" ma:index="25" nillable="true" ma:displayName="License Key" ma:format="Dropdown" ma:internalName="LicenseKey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e653f3-72b1-473f-8c11-66308fb5675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6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ubscription_x0020_Type xmlns="88f04692-cb0b-4c22-a997-36ec90558759">One-Time Purchase</Subscription_x0020_Type>
    <Status xmlns="88f04692-cb0b-4c22-a997-36ec90558759">Active</Status>
    <PurchaseDate xmlns="88f04692-cb0b-4c22-a997-36ec90558759">2020-06-22T00:00:00Z</PurchaseDate>
    <SubscriptionCost xmlns="88f04692-cb0b-4c22-a997-36ec90558759" xsi:nil="true"/>
    <LicenseKey xmlns="88f04692-cb0b-4c22-a997-36ec90558759" xsi:nil="true"/>
    <Notes xmlns="88f04692-cb0b-4c22-a997-36ec90558759" xsi:nil="true"/>
  </documentManagement>
</p:properties>
</file>

<file path=customXml/itemProps1.xml><?xml version="1.0" encoding="utf-8"?>
<ds:datastoreItem xmlns:ds="http://schemas.openxmlformats.org/officeDocument/2006/customXml" ds:itemID="{6213B81A-5BBD-4EFC-A0D3-D610A83BED54}">
  <ds:schemaRefs/>
</ds:datastoreItem>
</file>

<file path=customXml/itemProps2.xml><?xml version="1.0" encoding="utf-8"?>
<ds:datastoreItem xmlns:ds="http://schemas.openxmlformats.org/officeDocument/2006/customXml" ds:itemID="{DE53E5C1-5C36-41B8-902F-48E94AEECD53}">
  <ds:schemaRefs/>
</ds:datastoreItem>
</file>

<file path=customXml/itemProps3.xml><?xml version="1.0" encoding="utf-8"?>
<ds:datastoreItem xmlns:ds="http://schemas.openxmlformats.org/officeDocument/2006/customXml" ds:itemID="{10E6FAEF-E287-4C1F-B95C-3015F86BBAF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D24527A-252B-4F87-B149-1CED08FB02A0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0EF71F7F-B535-4A36-AE4D-6287C76F92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f04692-cb0b-4c22-a997-36ec90558759"/>
    <ds:schemaRef ds:uri="f8e653f3-72b1-473f-8c11-66308fb567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6.xml><?xml version="1.0" encoding="utf-8"?>
<ds:datastoreItem xmlns:ds="http://schemas.openxmlformats.org/officeDocument/2006/customXml" ds:itemID="{79B5E497-BDBB-47DD-8923-FE2939223EDA}">
  <ds:schemaRefs>
    <ds:schemaRef ds:uri="http://schemas.microsoft.com/office/2006/metadata/properties"/>
    <ds:schemaRef ds:uri="http://schemas.microsoft.com/office/infopath/2007/PartnerControls"/>
    <ds:schemaRef ds:uri="88f04692-cb0b-4c22-a997-36ec90558759"/>
  </ds:schemaRefs>
</ds:datastoreItem>
</file>

<file path=docMetadata/LabelInfo.xml><?xml version="1.0" encoding="utf-8"?>
<clbl:labelList xmlns:clbl="http://schemas.microsoft.com/office/2020/mipLabelMetadata">
  <clbl:label id="{9c8d6c60-2a84-4253-a4b6-837b9e8be5d4}" enabled="1" method="Privileged" siteId="{0e87a77d-bfe4-40a3-b5f5-32ea634a895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wxm1kucb</Template>
  <TotalTime>7</TotalTime>
  <Pages>2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[Client name]</Manager>
  <Company>ION Trading UK Limited</Company>
  <LinksUpToDate>false</LinksUpToDate>
  <CharactersWithSpaces>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Srishti Sharma</dc:creator>
  <cp:keywords/>
  <dc:description/>
  <cp:lastModifiedBy>Srishti Sharma</cp:lastModifiedBy>
  <cp:revision>1</cp:revision>
  <dcterms:created xsi:type="dcterms:W3CDTF">2026-10-13T01:22:00Z</dcterms:created>
  <dcterms:modified xsi:type="dcterms:W3CDTF">2026-10-13T01:29:00Z</dcterms:modified>
  <cp:category/>
  <cp:contentStatus>Implementation analysis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ion">
    <vt:lpwstr>1.12</vt:lpwstr>
  </property>
  <property fmtid="{D5CDD505-2E9C-101B-9397-08002B2CF9AE}" pid="3" name="Date">
    <vt:lpwstr>27 August 2015</vt:lpwstr>
  </property>
  <property fmtid="{D5CDD505-2E9C-101B-9397-08002B2CF9AE}" pid="4" name="PluginDependencies_0">
    <vt:lpwstr>{"636004586306042634:636004586306042629":[],"636004586306042634:636004586306042633":[{"dependencyType":"DataSource","dependencyId":":","dependencyVersion":null},{"dependencyType":"DataSource","dependencyId":":","dependencyVersion":null},{"dependencyType":</vt:lpwstr>
  </property>
  <property fmtid="{D5CDD505-2E9C-101B-9397-08002B2CF9AE}" pid="5" name="PluginDependencies_1">
    <vt:lpwstr>"DataSource","dependencyId":":","dependencyVersion":null},{"dependencyType":"DataSource","dependencyId":":","dependencyVersion":null},{"dependencyType":"DataSource","dependencyId":":","dependencyVersion":null},{"dependencyType":"DataSource","dependencyId"</vt:lpwstr>
  </property>
  <property fmtid="{D5CDD505-2E9C-101B-9397-08002B2CF9AE}" pid="6" name="PluginDependencies_2">
    <vt:lpwstr>:":","dependencyVersion":null},{"dependencyType":"DataSource","dependencyId":":","dependencyVersion":null},{"dependencyType":"DataSource","dependencyId":":","dependencyVersion":null},{"dependencyType":"DataSource","dependencyId":":","dependencyVersion":nu</vt:lpwstr>
  </property>
  <property fmtid="{D5CDD505-2E9C-101B-9397-08002B2CF9AE}" pid="7" name="PluginDependencies_3">
    <vt:lpwstr>ll},{"dependencyType":"DataSource","dependencyId":":","dependencyVersion":null},{"dependencyType":"DataSource","dependencyId":":","dependencyVersion":null},{"dependencyType":"DataSource","dependencyId":":","dependencyVersion":null},{"dependencyType":"Data</vt:lpwstr>
  </property>
  <property fmtid="{D5CDD505-2E9C-101B-9397-08002B2CF9AE}" pid="8" name="PluginDependencies_4">
    <vt:lpwstr>Source","dependencyId":":","dependencyVersion":null},{"dependencyType":"DataSource","dependencyId":":","dependencyVersion":null},{"dependencyType":"DataSource","dependencyId":":","dependencyVersion":null},{"dependencyType":"DataSource","dependencyId":":",</vt:lpwstr>
  </property>
  <property fmtid="{D5CDD505-2E9C-101B-9397-08002B2CF9AE}" pid="9" name="PluginDependencies_5">
    <vt:lpwstr>"dependencyVersion":null},{"dependencyType":"DataSource","dependencyId":":","dependencyVersion":null},{"dependencyType":"DataSource","dependencyId":":","dependencyVersion":null},{"dependencyType":"DataSource","dependencyId":":","dependencyVersion":null},{</vt:lpwstr>
  </property>
  <property fmtid="{D5CDD505-2E9C-101B-9397-08002B2CF9AE}" pid="10" name="PluginDependencies_6">
    <vt:lpwstr>"dependencyType":"DataSource","dependencyId":":","dependencyVersion":null},{"dependencyType":"DataSource","dependencyId":":","dependencyVersion":null},{"dependencyType":"DataSource","dependencyId":":","dependencyVersion":null},{"dependencyType":"DataSourc</vt:lpwstr>
  </property>
  <property fmtid="{D5CDD505-2E9C-101B-9397-08002B2CF9AE}" pid="11" name="PluginDependencies_7">
    <vt:lpwstr>e","dependencyId":":","dependencyVersion":null},{"dependencyType":"DataSource","dependencyId":":","dependencyVersion":null},{"dependencyType":"DataSource","dependencyId":":","dependencyVersion":null},{"dependencyType":"DataSource","dependencyId":":","depe</vt:lpwstr>
  </property>
  <property fmtid="{D5CDD505-2E9C-101B-9397-08002B2CF9AE}" pid="12" name="PluginDependencies_8">
    <vt:lpwstr>ndencyVersion":null},{"dependencyType":"DataSource","dependencyId":":","dependencyVersion":null},{"dependencyType":"DataSource","dependencyId":":","dependencyVersion":null},{"dependencyType":"DataSource","dependencyId":":","dependencyVersion":null},{"depe</vt:lpwstr>
  </property>
  <property fmtid="{D5CDD505-2E9C-101B-9397-08002B2CF9AE}" pid="13" name="PluginDependencies_9">
    <vt:lpwstr>ndencyType":"DataSource","dependencyId":":","dependencyVersion":null},{"dependencyType":"DataSource","dependencyId":":","dependencyVersion":null},{"dependencyType":"DataSource","dependencyId":":","dependencyVersion":null},{"dependencyType":"DataSource","d</vt:lpwstr>
  </property>
  <property fmtid="{D5CDD505-2E9C-101B-9397-08002B2CF9AE}" pid="14" name="PluginDependencies_10">
    <vt:lpwstr>ependencyId":":","dependencyVersion":null},{"dependencyType":"DataSource","dependencyId":":","dependencyVersion":null},{"dependencyType":"DataSource","dependencyId":":","dependencyVersion":null},{"dependencyType":"DataSource","dependencyId":":","dependenc</vt:lpwstr>
  </property>
  <property fmtid="{D5CDD505-2E9C-101B-9397-08002B2CF9AE}" pid="15" name="PluginDependencies_11">
    <vt:lpwstr>yVersion":null},{"dependencyType":"DataSource","dependencyId":":","dependencyVersion":null},{"dependencyType":"DataSource","dependencyId":":","dependencyVersion":null},{"dependencyType":"DataSource","dependencyId":":","dependencyVersion":null},{"dependenc</vt:lpwstr>
  </property>
  <property fmtid="{D5CDD505-2E9C-101B-9397-08002B2CF9AE}" pid="16" name="PluginDependencies_12">
    <vt:lpwstr>yType":"DataSource","dependencyId":":","dependencyVersion":null},{"dependencyType":"DataSource","dependencyId":":","dependencyVersion":null},{"dependencyType":"DataSource","dependencyId":":","dependencyVersion":null},{"dependencyType":"DataSource","depend</vt:lpwstr>
  </property>
  <property fmtid="{D5CDD505-2E9C-101B-9397-08002B2CF9AE}" pid="17" name="PluginDependencies_13">
    <vt:lpwstr>encyId":":","dependencyVersion":null},{"dependencyType":"DataSource","dependencyId":":","dependencyVersion":null},{"dependencyType":"DataSource","dependencyId":":","dependencyVersion":null},{"dependencyType":"DataSource","dependencyId":":","dependencyVers</vt:lpwstr>
  </property>
  <property fmtid="{D5CDD505-2E9C-101B-9397-08002B2CF9AE}" pid="18" name="PluginDependencies_14">
    <vt:lpwstr>ion":null},{"dependencyType":"DataSource","dependencyId":":","dependencyVersion":null},{"dependencyType":"DataSource","dependencyId":":","dependencyVersion":null},{"dependencyType":"DataSource","dependencyId":":","dependencyVersion":null},{"dependencyType</vt:lpwstr>
  </property>
  <property fmtid="{D5CDD505-2E9C-101B-9397-08002B2CF9AE}" pid="19" name="PluginDependencies_15">
    <vt:lpwstr>":"DataSource","dependencyId":":","dependencyVersion":null},{"dependencyType":"DataSource","dependencyId":":","dependencyVersion":null},{"dependencyType":"DataSource","dependencyId":":","dependencyVersion":null},{"dependencyType":"DataSource","dependencyI</vt:lpwstr>
  </property>
  <property fmtid="{D5CDD505-2E9C-101B-9397-08002B2CF9AE}" pid="20" name="PluginDependencies_16">
    <vt:lpwstr>d":":","dependencyVersion":null},{"dependencyType":"DataSource","dependencyId":":","dependencyVersion":null},{"dependencyType":"DataSource","dependencyId":":","dependencyVersion":null},{"dependencyType":"DataSource","dependencyId":":","dependencyVersion":</vt:lpwstr>
  </property>
  <property fmtid="{D5CDD505-2E9C-101B-9397-08002B2CF9AE}" pid="21" name="PluginDependencies_17">
    <vt:lpwstr>null},{"dependencyType":"DataSource","dependencyId":":","dependencyVersion":null},{"dependencyType":"DataSource","dependencyId":":","dependencyVersion":null},{"dependencyType":"DataSource","dependencyId":":","dependencyVersion":null},{"dependencyType":"Da</vt:lpwstr>
  </property>
  <property fmtid="{D5CDD505-2E9C-101B-9397-08002B2CF9AE}" pid="22" name="PluginDependencies_18">
    <vt:lpwstr>taSource","dependencyId":":","dependencyVersion":null},{"dependencyType":"DataSource","dependencyId":":","dependencyVersion":null},{"dependencyType":"DataSource","dependencyId":":","dependencyVersion":null},{"dependencyType":"DataSource","dependencyId":":</vt:lpwstr>
  </property>
  <property fmtid="{D5CDD505-2E9C-101B-9397-08002B2CF9AE}" pid="23" name="PluginDependencies_19">
    <vt:lpwstr>","dependencyVersion":null},{"dependencyType":"DataSource","dependencyId":":","dependencyVersion":null},{"dependencyType":"DataSource","dependencyId":":","dependencyVersion":null},{"dependencyType":"DataSource","dependencyId":":","dependencyVersion":null}</vt:lpwstr>
  </property>
  <property fmtid="{D5CDD505-2E9C-101B-9397-08002B2CF9AE}" pid="24" name="PluginDependencies_20">
    <vt:lpwstr>,{"dependencyType":"DataSource","dependencyId":":","dependencyVersion":null},{"dependencyType":"DataSource","dependencyId":":","dependencyVersion":null},{"dependencyType":"DataSource","dependencyId":":","dependencyVersion":null},{"dependencyType":"DataSou</vt:lpwstr>
  </property>
  <property fmtid="{D5CDD505-2E9C-101B-9397-08002B2CF9AE}" pid="25" name="PluginDependencies_21">
    <vt:lpwstr>rce","dependencyId":":","dependencyVersion":null},{"dependencyType":"DataSource","dependencyId":":","dependencyVersion":null},{"dependencyType":"DataSource","dependencyId":":","dependencyVersion":null},{"dependencyType":"DataSource","dependencyId":":","de</vt:lpwstr>
  </property>
  <property fmtid="{D5CDD505-2E9C-101B-9397-08002B2CF9AE}" pid="26" name="PluginDependencies_22">
    <vt:lpwstr>pendencyVersion":null},{"dependencyType":"DataSource","dependencyId":":","dependencyVersion":null},{"dependencyType":"DataSource","dependencyId":":","dependencyVersion":null},{"dependencyType":"DataSource","dependencyId":":","dependencyVersion":null},{"de</vt:lpwstr>
  </property>
  <property fmtid="{D5CDD505-2E9C-101B-9397-08002B2CF9AE}" pid="27" name="PluginDependencies_23">
    <vt:lpwstr>pendencyType":"DataSource","dependencyId":":","dependencyVersion":null},{"dependencyType":"DataSource","dependencyId":":","dependencyVersion":null},{"dependencyType":"DataSource","dependencyId":":","dependencyVersion":null},{"dependencyType":"DataSource",</vt:lpwstr>
  </property>
  <property fmtid="{D5CDD505-2E9C-101B-9397-08002B2CF9AE}" pid="28" name="PluginDependencies_24">
    <vt:lpwstr>"dependencyId":":","dependencyVersion":null},{"dependencyType":"DataSource","dependencyId":":","dependencyVersion":null},{"dependencyType":"DataSource","dependencyId":":","dependencyVersion":null},{"dependencyType":"DataSource","dependencyId":":","depende</vt:lpwstr>
  </property>
  <property fmtid="{D5CDD505-2E9C-101B-9397-08002B2CF9AE}" pid="29" name="PluginDependencies_25">
    <vt:lpwstr>ncyVersion":null},{"dependencyType":"DataSource","dependencyId":":","dependencyVersion":null},{"dependencyType":"DataSource","dependencyId":":","dependencyVersion":null},{"dependencyType":"DataSource","dependencyId":":","dependencyVersion":null},{"depende</vt:lpwstr>
  </property>
  <property fmtid="{D5CDD505-2E9C-101B-9397-08002B2CF9AE}" pid="30" name="PluginDependencies_26">
    <vt:lpwstr>ncyType":"DataSource","dependencyId":":","dependencyVersion":null},{"dependencyType":"DataSource","dependencyId":":","dependencyVersion":null},{"dependencyType":"DataSource","dependencyId":":","dependencyVersion":null},{"dependencyType":"DataSource","depe</vt:lpwstr>
  </property>
  <property fmtid="{D5CDD505-2E9C-101B-9397-08002B2CF9AE}" pid="31" name="PluginDependencies_27">
    <vt:lpwstr>ndencyId":":","dependencyVersion":null},{"dependencyType":"DataSource","dependencyId":":","dependencyVersion":null},{"dependencyType":"DataSource","dependencyId":":","dependencyVersion":null},{"dependencyType":"DataSource","dependencyId":":","dependencyVe</vt:lpwstr>
  </property>
  <property fmtid="{D5CDD505-2E9C-101B-9397-08002B2CF9AE}" pid="32" name="PluginDependencies_28">
    <vt:lpwstr>rsion":null},{"dependencyType":"DataSource","dependencyId":":","dependencyVersion":null},{"dependencyType":"DataSource","dependencyId":":","dependencyVersion":null},{"dependencyType":"DataSource","dependencyId":":","dependencyVersion":null},{"dependencyTy</vt:lpwstr>
  </property>
  <property fmtid="{D5CDD505-2E9C-101B-9397-08002B2CF9AE}" pid="33" name="PluginDependencies_29">
    <vt:lpwstr>pe":"DataSource","dependencyId":":","dependencyVersion":null},{"dependencyType":"DataSource","dependencyId":":","dependencyVersion":null},{"dependencyType":"DataSource","dependencyId":":","dependencyVersion":null},{"dependencyType":"DataSource","dependenc</vt:lpwstr>
  </property>
  <property fmtid="{D5CDD505-2E9C-101B-9397-08002B2CF9AE}" pid="34" name="PluginDependencies_30">
    <vt:lpwstr>yId":":","dependencyVersion":null},{"dependencyType":"DataSource","dependencyId":":","dependencyVersion":null},{"dependencyType":"DataSource","dependencyId":":","dependencyVersion":null},{"dependencyType":"DataSource","dependencyId":":","dependencyVersion</vt:lpwstr>
  </property>
  <property fmtid="{D5CDD505-2E9C-101B-9397-08002B2CF9AE}" pid="35" name="PluginDependencies_31">
    <vt:lpwstr>":null},{"dependencyType":"DataSource","dependencyId":":","dependencyVersion":null},{"dependencyType":"DataSource","dependencyId":":","dependencyVersion":null},{"dependencyType":"DataSource","dependencyId":":","dependencyVersion":null},{"dependencyType":"</vt:lpwstr>
  </property>
  <property fmtid="{D5CDD505-2E9C-101B-9397-08002B2CF9AE}" pid="36" name="PluginDependencies_32">
    <vt:lpwstr>DataSource","dependencyId":":","dependencyVersion":null},{"dependencyType":"DataSource","dependencyId":":","dependencyVersion":null},{"dependencyType":"DataSource","dependencyId":":","dependencyVersion":null},{"dependencyType":"DataSource","dependencyId":</vt:lpwstr>
  </property>
  <property fmtid="{D5CDD505-2E9C-101B-9397-08002B2CF9AE}" pid="37" name="PluginDependencies_33">
    <vt:lpwstr>":","dependencyVersion":null},{"dependencyType":"DataSource","dependencyId":":","dependencyVersion":null},{"dependencyType":"DataSource","dependencyId":":","dependencyVersion":null},{"dependencyType":"DataSource","dependencyId":":","dependencyVersion":nul</vt:lpwstr>
  </property>
  <property fmtid="{D5CDD505-2E9C-101B-9397-08002B2CF9AE}" pid="38" name="PluginDependencies_34">
    <vt:lpwstr>l},{"dependencyType":"DataSource","dependencyId":":","dependencyVersion":null},{"dependencyType":"DataSource","dependencyId":":","dependencyVersion":null},{"dependencyType":"DataSource","dependencyId":":","dependencyVersion":null},{"dependencyType":"DataS</vt:lpwstr>
  </property>
  <property fmtid="{D5CDD505-2E9C-101B-9397-08002B2CF9AE}" pid="39" name="PluginDependencies_35">
    <vt:lpwstr>ource","dependencyId":":","dependencyVersion":null},{"dependencyType":"DataSource","dependencyId":":","dependencyVersion":null},{"dependencyType":"DataSource","dependencyId":":","dependencyVersion":null},{"dependencyType":"DataSource","dependencyId":":","</vt:lpwstr>
  </property>
  <property fmtid="{D5CDD505-2E9C-101B-9397-08002B2CF9AE}" pid="40" name="PluginDependencies_36">
    <vt:lpwstr>dependencyVersion":null},{"dependencyType":"DataSource","dependencyId":":","dependencyVersion":null},{"dependencyType":"DataSource","dependencyId":":","dependencyVersion":null},{"dependencyType":"DataSource","dependencyId":":","dependencyVersion":null},{"</vt:lpwstr>
  </property>
  <property fmtid="{D5CDD505-2E9C-101B-9397-08002B2CF9AE}" pid="41" name="PluginDependencies_37">
    <vt:lpwstr>dependencyType":"DataSource","dependencyId":":","dependencyVersion":null},{"dependencyType":"DataSource","dependencyId":":","dependencyVersion":null},{"dependencyType":"DataSource","dependencyId":":","dependencyVersion":null},{"dependencyType":"DataSource</vt:lpwstr>
  </property>
  <property fmtid="{D5CDD505-2E9C-101B-9397-08002B2CF9AE}" pid="42" name="PluginDependencies_38">
    <vt:lpwstr>","dependencyId":":","dependencyVersion":null},{"dependencyType":"DataSource","dependencyId":":","dependencyVersion":null}],"636004586306042634:636004586306042630":[],"636004586306042634:636004586306042631":[],"636004586306042634:636004586306042632":[],"6</vt:lpwstr>
  </property>
  <property fmtid="{D5CDD505-2E9C-101B-9397-08002B2CF9AE}" pid="43" name="PluginDependencies_39">
    <vt:lpwstr>36004586306042634:636004593458322006":[]}</vt:lpwstr>
  </property>
  <property fmtid="{D5CDD505-2E9C-101B-9397-08002B2CF9AE}" pid="44" name="ContentTypeId">
    <vt:lpwstr>0x010100792F6DD27655F9499AFD95B7A246C94E</vt:lpwstr>
  </property>
  <property fmtid="{D5CDD505-2E9C-101B-9397-08002B2CF9AE}" pid="45" name="TemplafyTenantId">
    <vt:lpwstr>ion</vt:lpwstr>
  </property>
  <property fmtid="{D5CDD505-2E9C-101B-9397-08002B2CF9AE}" pid="46" name="TemplafyTemplateId">
    <vt:lpwstr>1541132161289289908</vt:lpwstr>
  </property>
  <property fmtid="{D5CDD505-2E9C-101B-9397-08002B2CF9AE}" pid="47" name="TemplafyUserProfileId">
    <vt:lpwstr>953159166218733267</vt:lpwstr>
  </property>
  <property fmtid="{D5CDD505-2E9C-101B-9397-08002B2CF9AE}" pid="48" name="TemplafyLanguageCode">
    <vt:lpwstr>en-US</vt:lpwstr>
  </property>
  <property fmtid="{D5CDD505-2E9C-101B-9397-08002B2CF9AE}" pid="49" name="TemplafyFromBlank">
    <vt:bool>true</vt:bool>
  </property>
</Properties>
</file>